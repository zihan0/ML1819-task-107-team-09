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60C05035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1</w:t>
      </w:r>
      <w:r w:rsidRPr="008620FB">
        <w:rPr>
          <w:b/>
        </w:rPr>
        <w:fldChar w:fldCharType="end"/>
      </w:r>
      <w:r>
        <w:t xml:space="preserve"> - </w:t>
      </w:r>
      <w:r w:rsidRPr="004E6F64">
        <w:t>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0E6062C2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E803E3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1CAF93B4" w14:textId="77777777" w:rsidR="006302B3" w:rsidRPr="006302B3" w:rsidRDefault="006302B3" w:rsidP="006302B3">
      <w:pPr>
        <w:rPr>
          <w:lang w:val="en-GB"/>
        </w:rPr>
      </w:pPr>
    </w:p>
    <w:p w14:paraId="3A1C95F8" w14:textId="08D40528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2</w:t>
      </w:r>
      <w:r w:rsidRPr="008620FB">
        <w:rPr>
          <w:b/>
        </w:rPr>
        <w:fldChar w:fldCharType="end"/>
      </w:r>
      <w:r>
        <w:t xml:space="preserve"> - </w:t>
      </w:r>
      <w:r w:rsidRPr="00D054FC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0634DBA9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E803E3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134653FB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55C80EB2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D0E55F7" w:rsidR="00EA66CC" w:rsidRPr="00BF7209" w:rsidRDefault="00BF7209" w:rsidP="00E463CD">
      <w:pPr>
        <w:pStyle w:val="AbsHead"/>
      </w:pPr>
      <w:r w:rsidRPr="007229F6">
        <w:rPr>
          <w:b/>
        </w:rPr>
        <w:t>Figure 4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</w:t>
      </w:r>
      <w:r w:rsidR="00BD019E">
        <w:t xml:space="preserve">primely </w:t>
      </w:r>
      <w:r w:rsidR="00B91BAB">
        <w:t xml:space="preserve">used by male and female. </w:t>
      </w:r>
      <w:r w:rsidR="00DA2F75">
        <w:t xml:space="preserve">Here the mean is </w:t>
      </w:r>
      <w:r w:rsidR="009723B7">
        <w:t>centred</w:t>
      </w:r>
      <w:r w:rsidR="00DA2F75">
        <w:t xml:space="preserve"> around -</w:t>
      </w:r>
      <w:r w:rsidR="00DA2F75" w:rsidRPr="00DA2F75">
        <w:rPr>
          <w:b/>
        </w:rPr>
        <w:t>0.15</w:t>
      </w:r>
      <w:r w:rsidR="00DA2F75">
        <w:t xml:space="preserve"> indicting the dataset is slightly biased towards females but the curve resembles </w:t>
      </w:r>
      <w:r w:rsidR="00E65AFF">
        <w:t>a normal distribution</w:t>
      </w:r>
      <w:r w:rsidR="00DA2F75">
        <w:t xml:space="preserve">. </w:t>
      </w:r>
    </w:p>
    <w:p w14:paraId="35672051" w14:textId="6DF01035" w:rsidR="00527ABE" w:rsidRDefault="00527ABE" w:rsidP="00E463CD">
      <w:pPr>
        <w:pStyle w:val="AbsHead"/>
      </w:pPr>
      <w:r>
        <w:t xml:space="preserve">We are looking for words where the value of </w:t>
      </w:r>
      <w:r w:rsidRPr="00527ABE">
        <w:rPr>
          <w:b/>
        </w:rPr>
        <w:t xml:space="preserve">r &gt; </w:t>
      </w:r>
      <w:proofErr w:type="gramStart"/>
      <w:r w:rsidRPr="00527ABE">
        <w:rPr>
          <w:b/>
        </w:rPr>
        <w:t>1.4</w:t>
      </w:r>
      <w:r>
        <w:t xml:space="preserve"> ,</w:t>
      </w:r>
      <w:proofErr w:type="gramEnd"/>
      <w:r>
        <w:t xml:space="preserve"> </w:t>
      </w:r>
      <w:r w:rsidRPr="00527ABE">
        <w:rPr>
          <w:b/>
        </w:rPr>
        <w:t>r &lt; -14</w:t>
      </w:r>
      <w:r>
        <w:t xml:space="preserve">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</w:t>
      </w:r>
      <w:r>
        <w:t xml:space="preserve">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05A617C" w14:textId="14467C85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5</w:t>
      </w:r>
      <w:r w:rsidRPr="009C7F8A">
        <w:rPr>
          <w:b/>
        </w:rPr>
        <w:fldChar w:fldCharType="end"/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C83178" w14:textId="2A8FD8F9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6</w:t>
      </w:r>
      <w:r w:rsidRPr="009C7F8A">
        <w:rPr>
          <w:b/>
        </w:rPr>
        <w:fldChar w:fldCharType="end"/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0A7AFAB0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166125B9" w:rsidR="00BF7209" w:rsidRDefault="00BF7209" w:rsidP="00E463CD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3F0EE84D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>rds male &amp;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97D7D34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</w:t>
      </w:r>
      <w:proofErr w:type="gramStart"/>
      <w:r w:rsidR="00E463CD">
        <w:t>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and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bookmarkStart w:id="2" w:name="_MON_1606568326"/>
    <w:bookmarkEnd w:id="2"/>
    <w:p w14:paraId="30C24F28" w14:textId="58D20FE5" w:rsidR="007E16C1" w:rsidRPr="00987497" w:rsidRDefault="00987497" w:rsidP="00E463CD">
      <w:pPr>
        <w:pStyle w:val="AbsHead"/>
        <w:rPr>
          <w:b/>
        </w:rPr>
      </w:pPr>
      <w:r>
        <w:rPr>
          <w:b/>
        </w:rPr>
        <w:object w:dxaOrig="9240" w:dyaOrig="1900" w14:anchorId="5F0FB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2pt;height:94.65pt" o:ole="">
            <v:imagedata r:id="rId32" o:title=""/>
          </v:shape>
          <o:OLEObject Type="Embed" ProgID="Word.Document.12" ShapeID="_x0000_i1031" DrawAspect="Content" ObjectID="_1606593064" r:id="rId33">
            <o:FieldCodes>\s</o:FieldCodes>
          </o:OLEObject>
        </w:object>
      </w:r>
      <w:r w:rsidR="007E16C1">
        <w:t>These bags of words are then used to create a training set that take</w:t>
      </w:r>
      <w:r w:rsidR="00A3369A">
        <w:t>s</w:t>
      </w:r>
      <w:r w:rsidR="007E16C1"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7FBCCE0C" w:rsidR="00A1299C" w:rsidRDefault="00D65B2C" w:rsidP="00BF7209">
      <w:pPr>
        <w:pStyle w:val="Caption"/>
      </w:pPr>
      <w:r w:rsidRPr="00BD019E">
        <w:rPr>
          <w:b/>
        </w:rPr>
        <w:t xml:space="preserve">Figure </w:t>
      </w:r>
      <w:r w:rsidRPr="00BD019E">
        <w:rPr>
          <w:b/>
          <w:bCs/>
        </w:rPr>
        <w:fldChar w:fldCharType="begin"/>
      </w:r>
      <w:r w:rsidRPr="00BD019E">
        <w:rPr>
          <w:b/>
        </w:rPr>
        <w:instrText xml:space="preserve"> SEQ Figure \* ARABIC </w:instrText>
      </w:r>
      <w:r w:rsidRPr="00BD019E">
        <w:rPr>
          <w:b/>
          <w:bCs/>
        </w:rPr>
        <w:fldChar w:fldCharType="separate"/>
      </w:r>
      <w:r w:rsidR="00E803E3">
        <w:rPr>
          <w:b/>
          <w:noProof/>
        </w:rPr>
        <w:t>7</w:t>
      </w:r>
      <w:r w:rsidRPr="00BD019E">
        <w:rPr>
          <w:b/>
          <w:bCs/>
        </w:rPr>
        <w:fldChar w:fldCharType="end"/>
      </w:r>
      <w:r w:rsidRPr="00D65B2C">
        <w:t xml:space="preserve"> - Burger </w:t>
      </w:r>
      <w:r w:rsidRPr="00AB24EC">
        <w:rPr>
          <w:i/>
        </w:rPr>
        <w:t>et al.</w:t>
      </w:r>
      <w:r w:rsidRPr="00D65B2C">
        <w:t xml:space="preserve"> Results</w:t>
      </w:r>
    </w:p>
    <w:p w14:paraId="085BBC74" w14:textId="5D86AC3B" w:rsidR="005D0C3B" w:rsidRDefault="005D0C3B" w:rsidP="00E463CD">
      <w:pPr>
        <w:pStyle w:val="AbsHead"/>
      </w:pPr>
    </w:p>
    <w:p w14:paraId="128A3046" w14:textId="0099CAB9" w:rsidR="00737359" w:rsidRDefault="00737359" w:rsidP="00E463CD">
      <w:pPr>
        <w:pStyle w:val="AbsHead"/>
      </w:pPr>
    </w:p>
    <w:p w14:paraId="2702CEC2" w14:textId="77777777" w:rsidR="006552C6" w:rsidRDefault="006552C6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lastRenderedPageBreak/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8C7E7" w14:textId="77777777" w:rsidR="00026B77" w:rsidRDefault="00026B77">
      <w:r>
        <w:separator/>
      </w:r>
    </w:p>
  </w:endnote>
  <w:endnote w:type="continuationSeparator" w:id="0">
    <w:p w14:paraId="0CF955E0" w14:textId="77777777" w:rsidR="00026B77" w:rsidRDefault="00026B77">
      <w:r>
        <w:continuationSeparator/>
      </w:r>
    </w:p>
  </w:endnote>
  <w:endnote w:type="continuationNotice" w:id="1">
    <w:p w14:paraId="083FA65F" w14:textId="77777777" w:rsidR="00026B77" w:rsidRDefault="00026B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84A0A" w14:textId="77777777" w:rsidR="00F459B7" w:rsidRDefault="00F459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5D9E2" w14:textId="77777777" w:rsidR="00026B77" w:rsidRDefault="00026B77">
      <w:r>
        <w:separator/>
      </w:r>
    </w:p>
  </w:footnote>
  <w:footnote w:type="continuationSeparator" w:id="0">
    <w:p w14:paraId="1FC346C2" w14:textId="77777777" w:rsidR="00026B77" w:rsidRDefault="00026B77">
      <w:r>
        <w:continuationSeparator/>
      </w:r>
    </w:p>
  </w:footnote>
  <w:footnote w:type="continuationNotice" w:id="1">
    <w:p w14:paraId="02F7B9AB" w14:textId="77777777" w:rsidR="00026B77" w:rsidRDefault="00026B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EAA799" w14:textId="77777777" w:rsidR="00F459B7" w:rsidRDefault="00F459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 xml:space="preserve">TCD’17, Dec 2018, Dublin, </w:t>
    </w:r>
    <w:r w:rsidR="00F459B7">
      <w:rPr>
        <w:rFonts w:ascii="Linux Biolinum" w:hAnsi="Linux Biolinum" w:cs="Linux Biolinum"/>
      </w:rPr>
      <w:t>Ireland</w:t>
    </w:r>
    <w:bookmarkStart w:id="1" w:name="_GoBack"/>
    <w:bookmarkEnd w:id="1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26B7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1040C"/>
    <w:rsid w:val="004128EE"/>
    <w:rsid w:val="00412B68"/>
    <w:rsid w:val="0041382F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1BE2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3705"/>
    <w:rsid w:val="00845391"/>
    <w:rsid w:val="00847A31"/>
    <w:rsid w:val="00850D0C"/>
    <w:rsid w:val="0085553A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72FAB"/>
    <w:rsid w:val="00C73FD3"/>
    <w:rsid w:val="00C822AF"/>
    <w:rsid w:val="00C90428"/>
    <w:rsid w:val="00C91DD7"/>
    <w:rsid w:val="00C9472A"/>
    <w:rsid w:val="00C95C6E"/>
    <w:rsid w:val="00C96A34"/>
    <w:rsid w:val="00C96C07"/>
    <w:rsid w:val="00CA016B"/>
    <w:rsid w:val="00CA17C5"/>
    <w:rsid w:val="00CA71F8"/>
    <w:rsid w:val="00CB6709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E22A0"/>
    <w:rsid w:val="00EF03F0"/>
    <w:rsid w:val="00EF6A06"/>
    <w:rsid w:val="00EF7293"/>
    <w:rsid w:val="00F06E88"/>
    <w:rsid w:val="00F07F37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E4D"/>
    <w:rsid w:val="00F41CC2"/>
    <w:rsid w:val="00F44E66"/>
    <w:rsid w:val="00F459B7"/>
    <w:rsid w:val="00F52D73"/>
    <w:rsid w:val="00F65834"/>
    <w:rsid w:val="00F66B6F"/>
    <w:rsid w:val="00F74DA3"/>
    <w:rsid w:val="00F83FF6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3B278DA2-D6CB-4633-AF42-1481BF256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71</TotalTime>
  <Pages>6</Pages>
  <Words>1883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12594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Nicholas bonello</cp:lastModifiedBy>
  <cp:revision>4</cp:revision>
  <cp:lastPrinted>2018-12-17T21:56:00Z</cp:lastPrinted>
  <dcterms:created xsi:type="dcterms:W3CDTF">2018-12-17T21:54:00Z</dcterms:created>
  <dcterms:modified xsi:type="dcterms:W3CDTF">2018-12-17T23:04:00Z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