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08E6FE6F" w:rsidR="005F07F1" w:rsidRPr="005C12DF" w:rsidRDefault="00967B33"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proofErr w:type="gramStart"/>
      <w:r>
        <w:rPr>
          <w:b w:val="0"/>
          <w:bCs/>
          <w:sz w:val="22"/>
          <w:szCs w:val="22"/>
          <w14:ligatures w14:val="standard"/>
        </w:rPr>
        <w:t>Write</w:t>
      </w:r>
      <w:proofErr w:type="gramEnd"/>
      <w:r>
        <w:rPr>
          <w:b w:val="0"/>
          <w:bCs/>
          <w:sz w:val="22"/>
          <w:szCs w:val="22"/>
          <w14:ligatures w14:val="standard"/>
        </w:rPr>
        <w:t xml:space="preserv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3158C417"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997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705F2FD7" w:rsidR="005C12DF" w:rsidRDefault="00823874"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rPr>
        <w:drawing>
          <wp:inline distT="0" distB="0" distL="0" distR="0" wp14:anchorId="0EBB2F83" wp14:editId="3E05AC96">
            <wp:extent cx="3819525" cy="3071534"/>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0-28 at 5.16.29 PM.png"/>
                    <pic:cNvPicPr/>
                  </pic:nvPicPr>
                  <pic:blipFill>
                    <a:blip r:embed="rId15"/>
                    <a:stretch>
                      <a:fillRect/>
                    </a:stretch>
                  </pic:blipFill>
                  <pic:spPr>
                    <a:xfrm>
                      <a:off x="0" y="0"/>
                      <a:ext cx="3833688" cy="3082923"/>
                    </a:xfrm>
                    <a:prstGeom prst="rect">
                      <a:avLst/>
                    </a:prstGeom>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t>1</w:t>
      </w:r>
      <w:r w:rsidR="005807EC" w:rsidRPr="00176DF7">
        <w:t xml:space="preserve"> </w:t>
      </w:r>
      <w:r w:rsidR="004C7D54" w:rsidRPr="00176DF7">
        <w:t>I</w:t>
      </w:r>
      <w:r w:rsidR="005807EC" w:rsidRPr="00176DF7">
        <w:t>NTRODUCTION</w:t>
      </w:r>
    </w:p>
    <w:p w14:paraId="7CF9537C" w14:textId="0006EB29" w:rsidR="000066B1" w:rsidRPr="000066B1" w:rsidRDefault="000066B1" w:rsidP="00D65B2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A9DD29F"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be evaluating the potential of using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32A0EEE3" w14:textId="2B4E9CE5" w:rsidR="00D04D8B" w:rsidRDefault="00D04D8B" w:rsidP="00D65B2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 algorithm.</w:t>
      </w:r>
    </w:p>
    <w:p w14:paraId="4DEB4087" w14:textId="0B65C3D9"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5EA9B89D"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etc. </w:t>
      </w:r>
      <w:r>
        <w:t xml:space="preserve">was </w:t>
      </w:r>
      <w:r w:rsidR="005A41EF">
        <w:t>taken from Kaggle [</w:t>
      </w:r>
      <w:r w:rsidR="00F35E4D">
        <w:t>5</w:t>
      </w:r>
      <w:r w:rsidR="005A41EF">
        <w:t>].</w:t>
      </w:r>
      <w:r w:rsidR="00A102F7">
        <w:t xml:space="preserve"> The dataset</w:t>
      </w:r>
      <w:r w:rsidR="009B2253">
        <w:t xml:space="preserve"> also provides labelled data on the user gender;</w:t>
      </w:r>
      <w:r w:rsidR="00A102F7">
        <w:t xml:space="preserve"> male, female or brand.</w:t>
      </w:r>
    </w:p>
    <w:p w14:paraId="1A7CBBBF" w14:textId="209A4503" w:rsidR="00212248" w:rsidRDefault="00212248" w:rsidP="00D65B2C">
      <w:pPr>
        <w:pStyle w:val="AbsHead"/>
        <w:numPr>
          <w:ilvl w:val="0"/>
          <w:numId w:val="33"/>
        </w:numPr>
      </w:pPr>
      <w:r w:rsidRPr="00212248">
        <w:t xml:space="preserve">Data Processing </w:t>
      </w:r>
    </w:p>
    <w:p w14:paraId="577A6183" w14:textId="3681B26A"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proofErr w:type="gramStart"/>
      <w:r w:rsidR="00D079B0">
        <w:t>In order to</w:t>
      </w:r>
      <w:proofErr w:type="gramEnd"/>
      <w:r w:rsidR="00D079B0">
        <w:t xml:space="preserve"> fine tune our labelled data, we removed all rows where the gender </w:t>
      </w:r>
      <w:r w:rsidR="009800F5">
        <w:t xml:space="preserve">prediction </w:t>
      </w:r>
      <w:r w:rsidR="00D079B0">
        <w:t xml:space="preserve">accuracy was less than 80%. </w:t>
      </w:r>
      <w:r w:rsidR="0017484E">
        <w:t>Then, we</w:t>
      </w:r>
      <w:r w:rsidR="00A102F7">
        <w:t xml:space="preserve"> </w:t>
      </w:r>
      <w:r>
        <w:t>plot</w:t>
      </w:r>
      <w:r w:rsidR="00F35E4D">
        <w:t>ted</w:t>
      </w:r>
      <w:r>
        <w:t xml:space="preserve"> different graphs </w:t>
      </w:r>
      <w:r>
        <w:t xml:space="preserve">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77777777" w:rsidR="00FA2E73" w:rsidRDefault="00552355" w:rsidP="00D65B2C">
      <w:pPr>
        <w:pStyle w:val="AbsHead"/>
        <w:rPr>
          <w:noProof/>
        </w:rPr>
      </w:pPr>
      <w:r>
        <w:t xml:space="preserve">The first step was to create graphs that would easily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38119C09"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1A6842">
        <w:rPr>
          <w:b/>
          <w:noProof/>
        </w:rPr>
        <w:t>1</w:t>
      </w:r>
      <w:r w:rsidRPr="00005B61">
        <w:rPr>
          <w:b/>
        </w:rPr>
        <w:fldChar w:fldCharType="end"/>
      </w:r>
      <w:r w:rsidRPr="00005B61">
        <w:rPr>
          <w:b/>
        </w:rPr>
        <w:t xml:space="preserve"> - Link Colour vs Background colour in Red spectrum</w:t>
      </w:r>
    </w:p>
    <w:p w14:paraId="2804EA1A" w14:textId="4734171B" w:rsidR="007765E9" w:rsidRDefault="007765E9" w:rsidP="00D65B2C">
      <w:pPr>
        <w:pStyle w:val="AbsHead"/>
      </w:pPr>
      <w:r>
        <w:t xml:space="preserve">The graph above shows the link and background colour frequency distribution in the red spectrum. Values such as 0 and 255 are the default values which explain why </w:t>
      </w:r>
      <w:r w:rsidR="00E50FF1">
        <w:t>there are</w:t>
      </w:r>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0A909C40"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001A6842">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50499BA1"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001A6842">
        <w:rPr>
          <w:noProof/>
        </w:rPr>
        <w:t>3</w:t>
      </w:r>
      <w:r w:rsidRPr="00005B61">
        <w:fldChar w:fldCharType="end"/>
      </w:r>
      <w:r w:rsidRPr="00005B61">
        <w:t xml:space="preserve"> - Tweet Length vs User Description Length</w:t>
      </w:r>
    </w:p>
    <w:p w14:paraId="19261BF8" w14:textId="0F0B03BE" w:rsidR="00D6663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5A4C2E">
        <w:t xml:space="preserve">, and to what accuracy. </w:t>
      </w:r>
    </w:p>
    <w:p w14:paraId="7C47E353" w14:textId="061101DC" w:rsidR="006B12DC" w:rsidRDefault="006B12DC" w:rsidP="00D65B2C">
      <w:pPr>
        <w:pStyle w:val="AbsHead"/>
      </w:pPr>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70DA8D63" w:rsidR="00D6663C" w:rsidRDefault="00D6663C" w:rsidP="00D65B2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D65B2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1696"/>
        <w:gridCol w:w="1487"/>
        <w:gridCol w:w="1607"/>
      </w:tblGrid>
      <w:tr w:rsidR="00D161AB" w14:paraId="634AA022" w14:textId="77777777" w:rsidTr="00B266A0">
        <w:tc>
          <w:tcPr>
            <w:tcW w:w="1696" w:type="dxa"/>
          </w:tcPr>
          <w:p w14:paraId="56EC3DBF" w14:textId="77777777" w:rsidR="00D161AB" w:rsidRDefault="00D161AB" w:rsidP="00D65B2C">
            <w:pPr>
              <w:pStyle w:val="AbsHead"/>
            </w:pPr>
          </w:p>
        </w:tc>
        <w:tc>
          <w:tcPr>
            <w:tcW w:w="1487" w:type="dxa"/>
          </w:tcPr>
          <w:p w14:paraId="4009A945" w14:textId="712A4BC1" w:rsidR="00D161AB" w:rsidRDefault="00FA03B2" w:rsidP="00D65B2C">
            <w:pPr>
              <w:pStyle w:val="AbsHead"/>
            </w:pPr>
            <w:r>
              <w:t xml:space="preserve">First </w:t>
            </w:r>
            <w:r w:rsidR="001A6348">
              <w:t>M</w:t>
            </w:r>
            <w:bookmarkStart w:id="1" w:name="_GoBack"/>
            <w:bookmarkEnd w:id="1"/>
            <w:r>
              <w:t>odel</w:t>
            </w:r>
          </w:p>
        </w:tc>
        <w:tc>
          <w:tcPr>
            <w:tcW w:w="1607" w:type="dxa"/>
          </w:tcPr>
          <w:p w14:paraId="4DAF9096" w14:textId="36479A74" w:rsidR="00D161AB" w:rsidRDefault="00D161AB" w:rsidP="00D65B2C">
            <w:pPr>
              <w:pStyle w:val="AbsHead"/>
            </w:pPr>
            <w:r>
              <w:t>NLP Techniques</w:t>
            </w:r>
          </w:p>
        </w:tc>
      </w:tr>
      <w:tr w:rsidR="00D161AB" w14:paraId="72538E6D" w14:textId="77777777" w:rsidTr="00B266A0">
        <w:tc>
          <w:tcPr>
            <w:tcW w:w="1696" w:type="dxa"/>
          </w:tcPr>
          <w:p w14:paraId="40EE29CB" w14:textId="469898FC" w:rsidR="00D161AB" w:rsidRDefault="00D161AB" w:rsidP="00D65B2C">
            <w:pPr>
              <w:pStyle w:val="AbsHead"/>
            </w:pPr>
            <w:r>
              <w:t>Logistic Regression</w:t>
            </w:r>
          </w:p>
        </w:tc>
        <w:tc>
          <w:tcPr>
            <w:tcW w:w="1487" w:type="dxa"/>
          </w:tcPr>
          <w:p w14:paraId="0BC62ABD" w14:textId="3C2257E1" w:rsidR="00D161AB" w:rsidRDefault="00D161AB" w:rsidP="00D65B2C">
            <w:pPr>
              <w:pStyle w:val="AbsHead"/>
            </w:pPr>
            <w:r>
              <w:t>53.34%</w:t>
            </w:r>
          </w:p>
        </w:tc>
        <w:tc>
          <w:tcPr>
            <w:tcW w:w="1607" w:type="dxa"/>
          </w:tcPr>
          <w:p w14:paraId="4C624DE8" w14:textId="65629BCC" w:rsidR="00D161AB" w:rsidRDefault="00FD69E0" w:rsidP="00D65B2C">
            <w:pPr>
              <w:pStyle w:val="AbsHead"/>
            </w:pPr>
            <w:r w:rsidRPr="00FD69E0">
              <w:t>64.7</w:t>
            </w:r>
            <w:r>
              <w:t>%</w:t>
            </w:r>
          </w:p>
        </w:tc>
      </w:tr>
      <w:tr w:rsidR="00D161AB" w14:paraId="4F6B64FC" w14:textId="77777777" w:rsidTr="00B266A0">
        <w:tc>
          <w:tcPr>
            <w:tcW w:w="1696" w:type="dxa"/>
          </w:tcPr>
          <w:p w14:paraId="0A8BE0F0" w14:textId="59453376" w:rsidR="00D161AB" w:rsidRDefault="006B12DC" w:rsidP="00D65B2C">
            <w:pPr>
              <w:pStyle w:val="AbsHead"/>
            </w:pPr>
            <w:r w:rsidRPr="006B12DC">
              <w:t>Multinomial</w:t>
            </w:r>
            <w:r>
              <w:t xml:space="preserve"> </w:t>
            </w:r>
            <w:r w:rsidR="00D161AB">
              <w:t>Naïve Bayes</w:t>
            </w:r>
          </w:p>
        </w:tc>
        <w:tc>
          <w:tcPr>
            <w:tcW w:w="1487" w:type="dxa"/>
          </w:tcPr>
          <w:p w14:paraId="33411C0C" w14:textId="2E97EDCD" w:rsidR="00D161AB" w:rsidRDefault="00D161AB" w:rsidP="00D65B2C">
            <w:pPr>
              <w:pStyle w:val="AbsHead"/>
            </w:pPr>
            <w:r>
              <w:t>57.27%</w:t>
            </w:r>
          </w:p>
        </w:tc>
        <w:tc>
          <w:tcPr>
            <w:tcW w:w="1607" w:type="dxa"/>
          </w:tcPr>
          <w:p w14:paraId="63DDCF6D" w14:textId="07AA755F" w:rsidR="00D161AB" w:rsidRDefault="006B12DC" w:rsidP="00D65B2C">
            <w:pPr>
              <w:pStyle w:val="AbsHead"/>
            </w:pPr>
            <w:r w:rsidRPr="006B12DC">
              <w:t>65.35</w:t>
            </w:r>
            <w:r>
              <w:t>%</w:t>
            </w:r>
          </w:p>
        </w:tc>
      </w:tr>
    </w:tbl>
    <w:p w14:paraId="695849AA" w14:textId="12FFCF68" w:rsidR="00D6663C" w:rsidRDefault="00D6663C" w:rsidP="00D65B2C">
      <w:pPr>
        <w:pStyle w:val="AbsHead"/>
      </w:pPr>
    </w:p>
    <w:p w14:paraId="2B604F83" w14:textId="6CD2588F" w:rsidR="00FD69E0" w:rsidRDefault="00FD69E0" w:rsidP="00D65B2C">
      <w:pPr>
        <w:pStyle w:val="AbsHead"/>
      </w:pPr>
      <w:r>
        <w:rPr>
          <w:noProof/>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FD69E0">
      <w:pPr>
        <w:pStyle w:val="AbsHead"/>
      </w:pPr>
      <w:r w:rsidRPr="00005B61">
        <w:rPr>
          <w:b/>
        </w:rPr>
        <w:t xml:space="preserve">Figure </w:t>
      </w:r>
      <w:r>
        <w:rPr>
          <w:b/>
        </w:rPr>
        <w:t>3 –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5CADE831" w:rsidR="00B40F27" w:rsidRDefault="00B40F27" w:rsidP="00D65B2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50BEC634"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1A6842">
        <w:rPr>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lastRenderedPageBreak/>
        <w:t xml:space="preserve">5 </w:t>
      </w:r>
      <w:r w:rsidR="005807EC" w:rsidRPr="00176DF7">
        <w:t>LIMITATIONS</w:t>
      </w:r>
      <w:r w:rsidRPr="00176DF7">
        <w:t xml:space="preserve"> &amp; </w:t>
      </w:r>
      <w:r w:rsidR="005807EC" w:rsidRPr="00176DF7">
        <w:t>OUTLOOK</w:t>
      </w:r>
    </w:p>
    <w:p w14:paraId="085D10B9" w14:textId="4F05B30E" w:rsidR="001D6C8D" w:rsidRDefault="00732805" w:rsidP="00D65B2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2A3745B8" w14:textId="3D9B86AB" w:rsidR="00E47CB0" w:rsidRDefault="00E47CB0" w:rsidP="00D65B2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BCF7D" w14:textId="77777777" w:rsidR="00AC0074" w:rsidRDefault="00AC0074">
      <w:r>
        <w:separator/>
      </w:r>
    </w:p>
  </w:endnote>
  <w:endnote w:type="continuationSeparator" w:id="0">
    <w:p w14:paraId="35AD9CD2" w14:textId="77777777" w:rsidR="00AC0074" w:rsidRDefault="00AC0074">
      <w:r>
        <w:continuationSeparator/>
      </w:r>
    </w:p>
  </w:endnote>
  <w:endnote w:type="continuationNotice" w:id="1">
    <w:p w14:paraId="431B11F0" w14:textId="77777777" w:rsidR="00AC0074" w:rsidRDefault="00AC00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1564A" w14:textId="77777777" w:rsidR="00AC0074" w:rsidRDefault="00AC0074">
      <w:r>
        <w:separator/>
      </w:r>
    </w:p>
  </w:footnote>
  <w:footnote w:type="continuationSeparator" w:id="0">
    <w:p w14:paraId="6C1D3FDA" w14:textId="77777777" w:rsidR="00AC0074" w:rsidRDefault="00AC0074">
      <w:r>
        <w:continuationSeparator/>
      </w:r>
    </w:p>
  </w:footnote>
  <w:footnote w:type="continuationNotice" w:id="1">
    <w:p w14:paraId="38857AD8" w14:textId="77777777" w:rsidR="00AC0074" w:rsidRDefault="00AC00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1878"/>
    <w:rsid w:val="000C7B3E"/>
    <w:rsid w:val="000D7EC4"/>
    <w:rsid w:val="000E1169"/>
    <w:rsid w:val="000E118B"/>
    <w:rsid w:val="000E278E"/>
    <w:rsid w:val="000E7A87"/>
    <w:rsid w:val="000F6090"/>
    <w:rsid w:val="001041A3"/>
    <w:rsid w:val="0010534D"/>
    <w:rsid w:val="00116C0F"/>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43B1"/>
    <w:rsid w:val="001A6348"/>
    <w:rsid w:val="001A6842"/>
    <w:rsid w:val="001A71BB"/>
    <w:rsid w:val="001B29D6"/>
    <w:rsid w:val="001C3D1D"/>
    <w:rsid w:val="001D4D8B"/>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615D"/>
    <w:rsid w:val="00277605"/>
    <w:rsid w:val="00282789"/>
    <w:rsid w:val="00290DF5"/>
    <w:rsid w:val="00292645"/>
    <w:rsid w:val="0029583F"/>
    <w:rsid w:val="002A517A"/>
    <w:rsid w:val="002B01E4"/>
    <w:rsid w:val="002B1F59"/>
    <w:rsid w:val="002C413E"/>
    <w:rsid w:val="002D26C4"/>
    <w:rsid w:val="002D4F76"/>
    <w:rsid w:val="002D6B86"/>
    <w:rsid w:val="002F069E"/>
    <w:rsid w:val="002F2289"/>
    <w:rsid w:val="002F2EB2"/>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C485E"/>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B00DC"/>
    <w:rsid w:val="009B2253"/>
    <w:rsid w:val="009B7559"/>
    <w:rsid w:val="009D3C3B"/>
    <w:rsid w:val="009D46EA"/>
    <w:rsid w:val="009E56C5"/>
    <w:rsid w:val="009F2833"/>
    <w:rsid w:val="009F6ABE"/>
    <w:rsid w:val="00A00F9A"/>
    <w:rsid w:val="00A012F5"/>
    <w:rsid w:val="00A102F7"/>
    <w:rsid w:val="00A12291"/>
    <w:rsid w:val="00A1299C"/>
    <w:rsid w:val="00A15152"/>
    <w:rsid w:val="00A155F9"/>
    <w:rsid w:val="00A164B7"/>
    <w:rsid w:val="00A21DEF"/>
    <w:rsid w:val="00A300C3"/>
    <w:rsid w:val="00A319FD"/>
    <w:rsid w:val="00A462C6"/>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5BDA"/>
    <w:rsid w:val="00BD304D"/>
    <w:rsid w:val="00BD61E5"/>
    <w:rsid w:val="00BD793B"/>
    <w:rsid w:val="00BF2BBA"/>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0FF1"/>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E174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03B2"/>
    <w:rsid w:val="00FA2E73"/>
    <w:rsid w:val="00FA313D"/>
    <w:rsid w:val="00FB2AFC"/>
    <w:rsid w:val="00FB7A39"/>
    <w:rsid w:val="00FC0E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F3B4F639-7B79-4AA6-A367-61D088E54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TotalTime>
  <Pages>4</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9305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Nicholas Bonello</cp:lastModifiedBy>
  <cp:revision>2</cp:revision>
  <cp:lastPrinted>2018-10-28T18:45:00Z</cp:lastPrinted>
  <dcterms:created xsi:type="dcterms:W3CDTF">2018-10-28T18:58:00Z</dcterms:created>
  <dcterms:modified xsi:type="dcterms:W3CDTF">2018-10-28T18:58:00Z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