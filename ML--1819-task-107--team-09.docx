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3642" w14:textId="71EF85E8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 xml:space="preserve">ML1819 Research Assignment </w:t>
      </w:r>
      <w:r w:rsidR="00F83FF6">
        <w:rPr>
          <w:bCs/>
          <w14:ligatures w14:val="standard"/>
        </w:rPr>
        <w:t>2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t>Team members:</w:t>
      </w:r>
      <w:r w:rsidRPr="004316D2">
        <w:rPr>
          <w:b w:val="0"/>
          <w:sz w:val="24"/>
          <w:szCs w:val="24"/>
        </w:rPr>
        <w:t xml:space="preserve"> </w:t>
      </w:r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6E3DA0A0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 w:rsidRPr="004316D2">
        <w:rPr>
          <w:b w:val="0"/>
          <w:bCs/>
          <w:sz w:val="22"/>
          <w:szCs w:val="22"/>
          <w14:ligatures w14:val="standard"/>
        </w:rPr>
        <w:t>Zihan</w:t>
      </w:r>
      <w:proofErr w:type="spellEnd"/>
      <w:r w:rsidRPr="004316D2">
        <w:rPr>
          <w:b w:val="0"/>
          <w:bCs/>
          <w:sz w:val="22"/>
          <w:szCs w:val="22"/>
          <w14:ligatures w14:val="standard"/>
        </w:rPr>
        <w:t xml:space="preserve"> Huang 18300321</w:t>
      </w:r>
    </w:p>
    <w:p w14:paraId="7E27F3E6" w14:textId="581E0E03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5AA16138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7DE094D7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608F7B99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>
        <w:rPr>
          <w:b w:val="0"/>
          <w:bCs/>
          <w:sz w:val="22"/>
          <w:szCs w:val="22"/>
          <w14:ligatures w14:val="standard"/>
        </w:rPr>
        <w:t>Zihan</w:t>
      </w:r>
      <w:proofErr w:type="spellEnd"/>
      <w:r>
        <w:rPr>
          <w:b w:val="0"/>
          <w:bCs/>
          <w:sz w:val="22"/>
          <w:szCs w:val="22"/>
          <w14:ligatures w14:val="standard"/>
        </w:rPr>
        <w:t xml:space="preserve">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5BAA6D1F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80C47">
        <w:rPr>
          <w:b w:val="0"/>
          <w:bCs/>
          <w:sz w:val="24"/>
          <w:szCs w:val="24"/>
          <w14:ligatures w14:val="standard"/>
        </w:rPr>
        <w:t>1439</w:t>
      </w:r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19B5599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1A2C335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CE9B992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11E5950B" w14:textId="3CD91B2C" w:rsidR="00C03469" w:rsidRPr="00C03469" w:rsidRDefault="00C03469" w:rsidP="00C03469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>
        <w:rPr>
          <w:b w:val="0"/>
          <w:bCs/>
          <w:noProof/>
          <w:lang w:val="en-GB" w:eastAsia="zh-CN"/>
          <w14:ligatures w14:val="standard"/>
        </w:rPr>
        <w:drawing>
          <wp:anchor distT="0" distB="0" distL="114300" distR="114300" simplePos="0" relativeHeight="251659264" behindDoc="0" locked="0" layoutInCell="1" allowOverlap="1" wp14:anchorId="2CBFC40C" wp14:editId="6B115011">
            <wp:simplePos x="0" y="0"/>
            <wp:positionH relativeFrom="margin">
              <wp:posOffset>203200</wp:posOffset>
            </wp:positionH>
            <wp:positionV relativeFrom="paragraph">
              <wp:posOffset>401320</wp:posOffset>
            </wp:positionV>
            <wp:extent cx="3403600" cy="3123841"/>
            <wp:effectExtent l="0" t="0" r="6350" b="635"/>
            <wp:wrapTopAndBottom/>
            <wp:docPr id="22" name="Picture 22" descr="C:\Users\Nicky\Pictures\Screenpresso\2018-12-17_21h48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y\Pictures\Screenpresso\2018-12-17_21h48_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55" cy="312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9AC"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50069F3E" w14:textId="7E154ADA" w:rsidR="0007392C" w:rsidRPr="00586A35" w:rsidRDefault="001D4F80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lastRenderedPageBreak/>
        <w:t>ML1819 Research Assignment 2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6"/>
          <w:headerReference w:type="default" r:id="rId17"/>
          <w:footerReference w:type="even" r:id="rId18"/>
          <w:footerReference w:type="default" r:id="rId19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59EB04A9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</w:t>
      </w:r>
      <w:r w:rsidR="00E463CD">
        <w:rPr>
          <w:rStyle w:val="OrgDiv"/>
          <w:color w:val="auto"/>
          <w:sz w:val="20"/>
          <w14:ligatures w14:val="standard"/>
        </w:rPr>
        <w:t>istics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544D46FF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</w:t>
      </w:r>
      <w:r w:rsidR="00E463CD">
        <w:rPr>
          <w:rStyle w:val="OrgDiv"/>
          <w:color w:val="auto"/>
          <w:sz w:val="20"/>
          <w14:ligatures w14:val="standard"/>
        </w:rPr>
        <w:t>l of Computer Science and Statistics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6C4BA59F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proofErr w:type="spellStart"/>
      <w:r>
        <w:rPr>
          <w:rStyle w:val="FirstName"/>
          <w14:ligatures w14:val="standard"/>
        </w:rPr>
        <w:t>Zihan</w:t>
      </w:r>
      <w:proofErr w:type="spellEnd"/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</w:t>
      </w:r>
      <w:r w:rsidR="00E463CD">
        <w:rPr>
          <w:rStyle w:val="OrgDiv"/>
          <w:color w:val="auto"/>
          <w:sz w:val="20"/>
          <w14:ligatures w14:val="standard"/>
        </w:rPr>
        <w:t>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E463CD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AB24EC" w:rsidRDefault="00675128" w:rsidP="00E463CD">
      <w:pPr>
        <w:pStyle w:val="AbsHead"/>
      </w:pPr>
      <w:r w:rsidRPr="00AB24EC">
        <w:t>1</w:t>
      </w:r>
      <w:r w:rsidR="005807EC" w:rsidRPr="00AB24EC">
        <w:t xml:space="preserve"> </w:t>
      </w:r>
      <w:r w:rsidR="004C7D54" w:rsidRPr="00AB24EC">
        <w:t>I</w:t>
      </w:r>
      <w:r w:rsidR="005807EC" w:rsidRPr="00AB24EC">
        <w:t>NTRODUCTION</w:t>
      </w:r>
    </w:p>
    <w:p w14:paraId="7CF9537C" w14:textId="2C1941FD" w:rsidR="000066B1" w:rsidRPr="000066B1" w:rsidRDefault="000066B1" w:rsidP="00E463CD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</w:t>
      </w:r>
      <w:r w:rsidR="00717A38">
        <w:t>.</w:t>
      </w:r>
      <w:r w:rsidRPr="000066B1">
        <w:t xml:space="preserve"> </w:t>
      </w:r>
    </w:p>
    <w:p w14:paraId="3966318E" w14:textId="52302658" w:rsidR="00CA71F8" w:rsidRDefault="000066B1" w:rsidP="00E463CD">
      <w:pPr>
        <w:pStyle w:val="AbsHead"/>
      </w:pPr>
      <w:r w:rsidRPr="000066B1">
        <w:t>In this paper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</w:t>
      </w:r>
      <w:r w:rsidR="00717A38">
        <w:t xml:space="preserve"> and</w:t>
      </w:r>
      <w:r w:rsidR="00CA71F8">
        <w:t xml:space="preserve"> </w:t>
      </w:r>
      <w:r w:rsidR="00125CF3">
        <w:t xml:space="preserve">apply </w:t>
      </w:r>
      <w:r w:rsidR="00CA71F8">
        <w:t xml:space="preserve">natural language processing </w:t>
      </w:r>
      <w:r w:rsidR="00717A38">
        <w:t xml:space="preserve">algorithms </w:t>
      </w:r>
      <w:r w:rsidR="00CA71F8">
        <w:t>to the text in tweets to understand the differences between male and female twitter users.</w:t>
      </w:r>
    </w:p>
    <w:p w14:paraId="2F1EDA87" w14:textId="2EB83720" w:rsidR="007864D9" w:rsidRPr="00AB24EC" w:rsidRDefault="007864D9" w:rsidP="00E463CD">
      <w:pPr>
        <w:pStyle w:val="AbsHead"/>
      </w:pPr>
      <w:r w:rsidRPr="00AB24EC">
        <w:t xml:space="preserve">2 </w:t>
      </w:r>
      <w:r w:rsidR="005807EC" w:rsidRPr="00AB24EC">
        <w:t>RELATED WORK</w:t>
      </w:r>
    </w:p>
    <w:p w14:paraId="32A0EEE3" w14:textId="3FEF63F4" w:rsidR="00D04D8B" w:rsidRDefault="00D04D8B" w:rsidP="00E463CD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>improved with the new algorithm.</w:t>
      </w:r>
    </w:p>
    <w:p w14:paraId="4DEB4087" w14:textId="310F6802" w:rsidR="008D29B5" w:rsidRPr="00212248" w:rsidRDefault="00E47CB0" w:rsidP="00E463CD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 xml:space="preserve">(SVM) [3] are </w:t>
      </w:r>
      <w:r w:rsidR="00717A38">
        <w:t>preferred</w:t>
      </w:r>
      <w:r w:rsidRPr="00E47CB0">
        <w:t xml:space="preserve"> techniques for text classification.</w:t>
      </w:r>
      <w:r w:rsidR="00A1299C">
        <w:t xml:space="preserve"> </w:t>
      </w:r>
    </w:p>
    <w:p w14:paraId="02CEAA65" w14:textId="3715E4FA" w:rsidR="004300FD" w:rsidRPr="00176DF7" w:rsidRDefault="00D72B03" w:rsidP="00E463CD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E463CD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1A7CBBBF" w14:textId="7A8EC725" w:rsidR="00212248" w:rsidRDefault="003B7B9D" w:rsidP="00E463CD">
      <w:pPr>
        <w:pStyle w:val="AbsHead"/>
      </w:pPr>
      <w:r w:rsidRPr="003B7B9D">
        <w:t xml:space="preserve">A readily available csv dataset containing a list of 20,000 tweets and related twitter profile information including tweet-counts, favourite counts, user biography, etc. was taken from Kaggle [5]. A detailed explanation table is shown below. </w:t>
      </w:r>
    </w:p>
    <w:p w14:paraId="22B485B8" w14:textId="77777777" w:rsidR="007C29AA" w:rsidRDefault="007C29AA" w:rsidP="00E463CD">
      <w:pPr>
        <w:pStyle w:val="AbsHead"/>
      </w:pPr>
    </w:p>
    <w:p w14:paraId="027AB18C" w14:textId="77777777" w:rsidR="007C29AA" w:rsidRDefault="007C29AA" w:rsidP="00E463CD">
      <w:pPr>
        <w:pStyle w:val="AbsHead"/>
      </w:pPr>
    </w:p>
    <w:p w14:paraId="37FA0933" w14:textId="77777777" w:rsidR="007C29AA" w:rsidRDefault="007C29AA" w:rsidP="00E463CD">
      <w:pPr>
        <w:pStyle w:val="AbsHead"/>
      </w:pPr>
    </w:p>
    <w:p w14:paraId="0E3FABFF" w14:textId="77777777" w:rsidR="007C29AA" w:rsidRDefault="007C29AA" w:rsidP="00E463CD">
      <w:pPr>
        <w:pStyle w:val="AbsHead"/>
      </w:pPr>
    </w:p>
    <w:p w14:paraId="3BB5FE2C" w14:textId="77777777" w:rsidR="007C29AA" w:rsidRDefault="007C29AA" w:rsidP="00E463CD">
      <w:pPr>
        <w:pStyle w:val="AbsHead"/>
      </w:pPr>
    </w:p>
    <w:p w14:paraId="3EC9E896" w14:textId="1B514B89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="006552C6">
        <w:rPr>
          <w:b/>
          <w:noProof/>
        </w:rPr>
        <w:t>1</w:t>
      </w:r>
      <w:r w:rsidRPr="008620FB">
        <w:rPr>
          <w:b/>
        </w:rPr>
        <w:fldChar w:fldCharType="end"/>
      </w:r>
      <w:r>
        <w:t xml:space="preserve"> - </w:t>
      </w:r>
      <w:r w:rsidRPr="004E6F64">
        <w:t>Breakdown of Raw Dataset</w:t>
      </w:r>
    </w:p>
    <w:p w14:paraId="7CD22627" w14:textId="5E905D65" w:rsidR="00764B51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529B57DD" wp14:editId="438D5D16">
            <wp:extent cx="3048000" cy="360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7 at 14.35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588" w14:textId="659B333F" w:rsidR="007C29AA" w:rsidRDefault="007C29AA" w:rsidP="00E463CD">
      <w:pPr>
        <w:pStyle w:val="AbsHead"/>
        <w:numPr>
          <w:ilvl w:val="0"/>
          <w:numId w:val="33"/>
        </w:numPr>
      </w:pPr>
      <w:r w:rsidRPr="00212248">
        <w:t xml:space="preserve">Data </w:t>
      </w:r>
      <w:r>
        <w:t>Pre-p</w:t>
      </w:r>
      <w:r w:rsidRPr="00212248">
        <w:t>rocessing</w:t>
      </w:r>
    </w:p>
    <w:p w14:paraId="3E756604" w14:textId="4EE47B22" w:rsidR="0081011D" w:rsidRDefault="0081011D" w:rsidP="00E463CD">
      <w:pPr>
        <w:pStyle w:val="AbsHead"/>
      </w:pPr>
      <w:r>
        <w:t>The first step was to manually remove all the columns that we deemed unnecessary when attempting to predict user gender; such as a user’s location. All users identified as brands or unknown genders were also removed from our model</w:t>
      </w:r>
      <w:r w:rsidR="00710D92">
        <w:t xml:space="preserve"> – leaving 65% of the total data. A</w:t>
      </w:r>
      <w:r>
        <w:t>ll rows where the gender prediction accuracy was less than 80%</w:t>
      </w:r>
      <w:r w:rsidR="00710D92">
        <w:t xml:space="preserve"> was also removed</w:t>
      </w:r>
      <w:r>
        <w:t xml:space="preserve">. </w:t>
      </w:r>
    </w:p>
    <w:p w14:paraId="38D772FB" w14:textId="7A2B86BD" w:rsidR="0081011D" w:rsidRDefault="00383314" w:rsidP="00E463CD">
      <w:pPr>
        <w:pStyle w:val="AbsHead"/>
      </w:pPr>
      <w:r>
        <w:t xml:space="preserve">The remaining </w:t>
      </w:r>
      <w:r w:rsidR="00CE5E96">
        <w:t xml:space="preserve">eight </w:t>
      </w:r>
      <w:r>
        <w:t xml:space="preserve">columns listed </w:t>
      </w:r>
      <w:r w:rsidR="0081011D">
        <w:t>below in table II</w:t>
      </w:r>
      <w:r>
        <w:t xml:space="preserve"> were used for our classification model</w:t>
      </w:r>
      <w:r w:rsidR="0081011D">
        <w:t>,</w:t>
      </w:r>
      <w:r>
        <w:t xml:space="preserve"> including </w:t>
      </w:r>
      <w:r w:rsidR="0081011D">
        <w:t>the gender</w:t>
      </w:r>
      <w:r>
        <w:t xml:space="preserve"> and </w:t>
      </w:r>
      <w:r w:rsidR="0081011D">
        <w:t xml:space="preserve">confidence </w:t>
      </w:r>
      <w:r>
        <w:t xml:space="preserve">which </w:t>
      </w:r>
      <w:r w:rsidR="0081011D">
        <w:t xml:space="preserve">is used as </w:t>
      </w:r>
      <w:r>
        <w:t xml:space="preserve">a </w:t>
      </w:r>
      <w:r w:rsidR="0081011D">
        <w:t xml:space="preserve">benchmark to help </w:t>
      </w:r>
      <w:r>
        <w:t xml:space="preserve">our model when </w:t>
      </w:r>
      <w:r w:rsidR="0081011D">
        <w:t xml:space="preserve">making decisions. </w:t>
      </w:r>
    </w:p>
    <w:p w14:paraId="240C694F" w14:textId="77777777" w:rsidR="00610680" w:rsidRDefault="00610680" w:rsidP="00E463CD">
      <w:pPr>
        <w:pStyle w:val="AbsHead"/>
      </w:pPr>
    </w:p>
    <w:p w14:paraId="3C62E49F" w14:textId="4C4A8F1B" w:rsidR="0081011D" w:rsidRDefault="00610680" w:rsidP="00610680">
      <w:pPr>
        <w:pStyle w:val="AbsHead"/>
      </w:pPr>
      <w:r>
        <w:lastRenderedPageBreak/>
        <w:t>Finally, graphs of the chosen features were plotted</w:t>
      </w:r>
      <w:r w:rsidR="00383314">
        <w:t xml:space="preserve">, two at a time for easy representation to determine whether </w:t>
      </w:r>
      <w:r w:rsidR="0081011D">
        <w:t xml:space="preserve">there are any obvious factors that clearly correlate to gender. </w:t>
      </w:r>
    </w:p>
    <w:p w14:paraId="591095E7" w14:textId="77777777" w:rsidR="000F7FFD" w:rsidRDefault="000F7FFD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368DEFEA" wp14:editId="0513429C">
            <wp:extent cx="2628900" cy="1419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l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5192" cy="1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F2" w14:textId="2D2101C3" w:rsidR="000F7FFD" w:rsidRDefault="000F7FFD" w:rsidP="00E463CD">
      <w:pPr>
        <w:pStyle w:val="Caption"/>
        <w:jc w:val="left"/>
      </w:pPr>
      <w:r w:rsidRPr="000F7FFD">
        <w:rPr>
          <w:b/>
        </w:rPr>
        <w:t xml:space="preserve">Figure </w:t>
      </w:r>
      <w:r w:rsidRPr="000F7FFD">
        <w:rPr>
          <w:b/>
        </w:rPr>
        <w:fldChar w:fldCharType="begin"/>
      </w:r>
      <w:r w:rsidRPr="000F7FFD">
        <w:rPr>
          <w:b/>
        </w:rPr>
        <w:instrText xml:space="preserve"> SEQ Figure \* ARABIC </w:instrText>
      </w:r>
      <w:r w:rsidRPr="000F7FFD">
        <w:rPr>
          <w:b/>
        </w:rPr>
        <w:fldChar w:fldCharType="separate"/>
      </w:r>
      <w:r w:rsidR="006552C6">
        <w:rPr>
          <w:b/>
          <w:noProof/>
        </w:rPr>
        <w:t>1</w:t>
      </w:r>
      <w:r w:rsidRPr="000F7FFD">
        <w:rPr>
          <w:b/>
        </w:rPr>
        <w:fldChar w:fldCharType="end"/>
      </w:r>
      <w:r>
        <w:t>- Male and Female counts</w:t>
      </w:r>
    </w:p>
    <w:p w14:paraId="1CAF93B4" w14:textId="77777777" w:rsidR="006302B3" w:rsidRPr="006302B3" w:rsidRDefault="006302B3" w:rsidP="006302B3">
      <w:pPr>
        <w:rPr>
          <w:lang w:val="en-GB"/>
        </w:rPr>
      </w:pPr>
    </w:p>
    <w:p w14:paraId="3A1C95F8" w14:textId="0F52C280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="006552C6">
        <w:rPr>
          <w:b/>
          <w:noProof/>
        </w:rPr>
        <w:t>2</w:t>
      </w:r>
      <w:r w:rsidRPr="008620FB">
        <w:rPr>
          <w:b/>
        </w:rPr>
        <w:fldChar w:fldCharType="end"/>
      </w:r>
      <w:r>
        <w:t xml:space="preserve"> - </w:t>
      </w:r>
      <w:r w:rsidRPr="00D054FC">
        <w:t>Cleaned Dataset Description</w:t>
      </w:r>
    </w:p>
    <w:p w14:paraId="17F78884" w14:textId="4F4FDFDB" w:rsidR="007C29AA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464BAC99" wp14:editId="512F3CAA">
            <wp:extent cx="2792557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7 at 14.36.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97" cy="2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4BA" w14:textId="16C22D32" w:rsidR="00212248" w:rsidRDefault="00212248" w:rsidP="00E463CD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  <w:r w:rsidR="006302B3">
        <w:t>s</w:t>
      </w:r>
    </w:p>
    <w:p w14:paraId="79A2A022" w14:textId="134C08AA" w:rsidR="00953DC7" w:rsidRDefault="00F9385C" w:rsidP="00F9385C">
      <w:pPr>
        <w:pStyle w:val="AbsHead"/>
      </w:pPr>
      <w:r>
        <w:t xml:space="preserve">In the previous phase, we split our data into an 80% training set and the remaining 20% as future data to test our model. This time, we </w:t>
      </w:r>
      <w:r w:rsidR="00610680">
        <w:t xml:space="preserve">experimented </w:t>
      </w:r>
      <w:r>
        <w:t xml:space="preserve">with different percentage values to find how significant minor fluctuations in this percentage </w:t>
      </w:r>
      <w:r w:rsidR="00610680">
        <w:t>are</w:t>
      </w:r>
      <w:r>
        <w:t xml:space="preserve"> to our final model</w:t>
      </w:r>
      <w:r w:rsidR="00A3369A">
        <w:t xml:space="preserve"> – described in further detail in the Results section.</w:t>
      </w:r>
    </w:p>
    <w:p w14:paraId="5B722EBC" w14:textId="6D5E2728" w:rsidR="00377688" w:rsidRDefault="00FA2E73" w:rsidP="00E463CD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7F7FEA64" w:rsidR="006651A2" w:rsidRPr="00005B61" w:rsidRDefault="00005B61" w:rsidP="00E463CD">
      <w:pPr>
        <w:pStyle w:val="AbsHead"/>
        <w:rPr>
          <w:noProof/>
        </w:rPr>
      </w:pPr>
      <w:r w:rsidRPr="00A73A53">
        <w:rPr>
          <w:b/>
        </w:rPr>
        <w:t xml:space="preserve">Figure </w:t>
      </w:r>
      <w:r w:rsidR="00A154B7" w:rsidRPr="00A73A53">
        <w:rPr>
          <w:b/>
          <w:noProof/>
        </w:rPr>
        <w:fldChar w:fldCharType="begin"/>
      </w:r>
      <w:r w:rsidR="00A154B7" w:rsidRPr="00A73A53">
        <w:rPr>
          <w:b/>
          <w:noProof/>
        </w:rPr>
        <w:instrText xml:space="preserve"> SEQ Figure \* ARABIC </w:instrText>
      </w:r>
      <w:r w:rsidR="00A154B7" w:rsidRPr="00A73A53">
        <w:rPr>
          <w:b/>
          <w:noProof/>
        </w:rPr>
        <w:fldChar w:fldCharType="separate"/>
      </w:r>
      <w:r w:rsidR="006552C6">
        <w:rPr>
          <w:b/>
          <w:noProof/>
        </w:rPr>
        <w:t>2</w:t>
      </w:r>
      <w:r w:rsidR="00A154B7" w:rsidRPr="00A73A53">
        <w:rPr>
          <w:b/>
          <w:noProof/>
        </w:rPr>
        <w:fldChar w:fldCharType="end"/>
      </w:r>
      <w:r w:rsidRPr="00005B61">
        <w:t xml:space="preserve"> - Link Colour vs Background colour in Red spectrum</w:t>
      </w:r>
    </w:p>
    <w:p w14:paraId="2804EA1A" w14:textId="218D4E52" w:rsidR="007765E9" w:rsidRDefault="007765E9" w:rsidP="00E463CD">
      <w:pPr>
        <w:pStyle w:val="AbsHead"/>
      </w:pPr>
      <w:r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769DAD8E" w:rsidR="00471F3B" w:rsidRPr="00471284" w:rsidRDefault="00005B61" w:rsidP="00E463CD">
      <w:pPr>
        <w:pStyle w:val="AbsHead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6552C6">
        <w:rPr>
          <w:b/>
          <w:noProof/>
        </w:rPr>
        <w:t>3</w:t>
      </w:r>
      <w:r w:rsidRPr="007229F6">
        <w:rPr>
          <w:b/>
        </w:rPr>
        <w:fldChar w:fldCharType="end"/>
      </w:r>
      <w:r w:rsidRPr="00005B61">
        <w:t xml:space="preserve"> -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7CC81CDE" w:rsidR="00736683" w:rsidRPr="00BF7209" w:rsidRDefault="00005B61" w:rsidP="00BF7209">
      <w:pPr>
        <w:pStyle w:val="Caption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6552C6">
        <w:rPr>
          <w:b/>
          <w:noProof/>
        </w:rPr>
        <w:t>4</w:t>
      </w:r>
      <w:r w:rsidRPr="007229F6">
        <w:rPr>
          <w:b/>
        </w:rPr>
        <w:fldChar w:fldCharType="end"/>
      </w:r>
      <w:r w:rsidRPr="00BF7209">
        <w:t xml:space="preserve"> - Tweet Length vs User Description Length</w:t>
      </w:r>
    </w:p>
    <w:p w14:paraId="1711319C" w14:textId="37E06CE2" w:rsidR="0012508D" w:rsidRDefault="00005B61" w:rsidP="00E463CD">
      <w:pPr>
        <w:pStyle w:val="AbsHead"/>
      </w:pPr>
      <w:r>
        <w:t xml:space="preserve">It </w:t>
      </w:r>
      <w:r w:rsidR="00807E11">
        <w:t xml:space="preserve">was </w:t>
      </w:r>
      <w:r>
        <w:t xml:space="preserve">clear that none of the provided features could </w:t>
      </w:r>
      <w:r w:rsidR="005A4C2E">
        <w:t>be</w:t>
      </w:r>
      <w:r>
        <w:t xml:space="preserve"> used to </w:t>
      </w:r>
      <w:r w:rsidR="00A73A53">
        <w:t xml:space="preserve">predict </w:t>
      </w:r>
      <w:r>
        <w:t xml:space="preserve">a twitter user’s gender. Our next </w:t>
      </w:r>
      <w:r w:rsidR="005A4C2E">
        <w:t xml:space="preserve">approach was to follow the methods </w:t>
      </w:r>
      <w:r w:rsidR="00A73A53">
        <w:t xml:space="preserve">seen in the recommended </w:t>
      </w:r>
      <w:r w:rsidR="004D2979">
        <w:t>works and</w:t>
      </w:r>
      <w:r w:rsidR="005A4C2E">
        <w:t xml:space="preserve"> analyse both the tweet and the bio</w:t>
      </w:r>
      <w:r w:rsidR="009800F5">
        <w:t>graphy</w:t>
      </w:r>
      <w:r w:rsidR="005A4C2E">
        <w:t xml:space="preserve"> text</w:t>
      </w:r>
      <w:r w:rsidR="00A73A53">
        <w:t xml:space="preserve">; </w:t>
      </w:r>
      <w:r w:rsidR="005A4C2E">
        <w:t>apply</w:t>
      </w:r>
      <w:r w:rsidR="00A73A53">
        <w:t>ing</w:t>
      </w:r>
      <w:r w:rsidR="005A4C2E">
        <w:t xml:space="preserve">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. </w:t>
      </w:r>
    </w:p>
    <w:p w14:paraId="727C16A1" w14:textId="33293D70" w:rsidR="00EF7293" w:rsidRDefault="00807E11" w:rsidP="00E463CD">
      <w:pPr>
        <w:pStyle w:val="AbsHead"/>
      </w:pPr>
      <w:r>
        <w:t xml:space="preserve">We created </w:t>
      </w:r>
      <w:r w:rsidR="0004799C">
        <w:t>a bag of words</w:t>
      </w:r>
      <w:r w:rsidR="000E59B5"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fields </w:t>
      </w:r>
      <w:r>
        <w:t xml:space="preserve">were </w:t>
      </w:r>
      <w:r w:rsidR="005A6A5E">
        <w:t xml:space="preserve">cleaned by converting </w:t>
      </w:r>
      <w:r w:rsidR="004D2979">
        <w:t xml:space="preserve">all </w:t>
      </w:r>
      <w:r w:rsidR="005A6A5E">
        <w:t xml:space="preserve">words into </w:t>
      </w:r>
      <w:r w:rsidR="0004799C">
        <w:t xml:space="preserve">lower case </w:t>
      </w:r>
      <w:r>
        <w:t xml:space="preserve">and removing </w:t>
      </w:r>
      <w:r w:rsidR="005A6A5E">
        <w:t>punctuation</w:t>
      </w:r>
      <w:r w:rsidR="00F44E66">
        <w:t>. T</w:t>
      </w:r>
      <w:r w:rsidR="007249B2">
        <w:t xml:space="preserve">he </w:t>
      </w:r>
      <w:r w:rsidR="004D2979">
        <w:t xml:space="preserve">remaining </w:t>
      </w:r>
      <w:r w:rsidR="007249B2">
        <w:t>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A522AC1" w:rsidR="00EA66CC" w:rsidRDefault="00E65AFF" w:rsidP="00E463CD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5FA7A00D" wp14:editId="2A203F46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3D0E55F7" w:rsidR="00EA66CC" w:rsidRPr="00BF7209" w:rsidRDefault="00BF7209" w:rsidP="00E463CD">
      <w:pPr>
        <w:pStyle w:val="AbsHead"/>
      </w:pPr>
      <w:r w:rsidRPr="007229F6">
        <w:rPr>
          <w:b/>
        </w:rPr>
        <w:t>Figure 4</w:t>
      </w:r>
      <w:r w:rsidRPr="00BF7209">
        <w:t xml:space="preserve"> </w:t>
      </w:r>
      <w:r w:rsidR="00E65AFF">
        <w:t>–</w:t>
      </w:r>
      <w:r w:rsidR="00BD019E">
        <w:t xml:space="preserve"> D</w:t>
      </w:r>
      <w:r w:rsidR="00E65AFF">
        <w:t xml:space="preserve">istribution of </w:t>
      </w:r>
      <w:r w:rsidR="00BD019E">
        <w:t>words in the dataset</w:t>
      </w:r>
    </w:p>
    <w:p w14:paraId="6569B767" w14:textId="6B7C83B6" w:rsidR="00EF7293" w:rsidRDefault="00EF7293" w:rsidP="00E463CD">
      <w:pPr>
        <w:pStyle w:val="AbsHead"/>
      </w:pPr>
      <w:r>
        <w:t xml:space="preserve">If a word is a good descriptor </w:t>
      </w:r>
      <w:r w:rsidR="007C2402">
        <w:t>for identifying someone as male or female it will predominately be used by either</w:t>
      </w:r>
      <w:r w:rsidR="00296D93">
        <w:t xml:space="preserve"> one of the genders.  </w:t>
      </w:r>
    </w:p>
    <w:p w14:paraId="324AAE46" w14:textId="6DCBF09B" w:rsidR="00995EC7" w:rsidRDefault="00F9460D" w:rsidP="00E463CD">
      <w:pPr>
        <w:pStyle w:val="AbsHead"/>
      </w:pPr>
      <w:r>
        <w:t>The</w:t>
      </w:r>
      <w:r w:rsidR="00EF7293">
        <w:t xml:space="preserve"> above</w:t>
      </w:r>
      <w:r>
        <w:t xml:space="preserve"> graph plots</w:t>
      </w:r>
      <w:r w:rsidR="00EF7293">
        <w:t xml:space="preserve"> the </w:t>
      </w:r>
      <w:r w:rsidR="007C2402">
        <w:t xml:space="preserve">ratio of </w:t>
      </w:r>
      <w:r w:rsidR="00BD019E">
        <w:t>the number of times a common word</w:t>
      </w:r>
      <w:r w:rsidR="00EF7293">
        <w:t xml:space="preserve"> </w:t>
      </w:r>
      <w:r w:rsidR="00BD019E">
        <w:t xml:space="preserve">is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BD019E">
        <w:t>both genders’</w:t>
      </w:r>
      <w:r w:rsidR="009C6C9B">
        <w:t xml:space="preserve"> </w:t>
      </w:r>
      <w:r>
        <w:t xml:space="preserve">vs </w:t>
      </w:r>
      <w:r w:rsidR="003E2228">
        <w:t>the number of times</w:t>
      </w:r>
      <w:r>
        <w:t xml:space="preserve"> the</w:t>
      </w:r>
      <w:r w:rsidR="003E2228">
        <w:t xml:space="preserve"> same ratio can be obser</w:t>
      </w:r>
      <w:r>
        <w:t xml:space="preserve">ved for different words. </w:t>
      </w:r>
      <w:r w:rsidR="00995EC7">
        <w:t xml:space="preserve">The graph for values of </w:t>
      </w:r>
      <w:r w:rsidR="005C3336">
        <w:t xml:space="preserve">x around x = </w:t>
      </w:r>
      <w:r w:rsidR="00995EC7">
        <w:t>0 indicate the number of common words used equally by both genders.</w:t>
      </w:r>
      <w:r w:rsidR="005C3336">
        <w:t xml:space="preserve"> </w:t>
      </w:r>
      <w:r w:rsidR="004C4697">
        <w:t xml:space="preserve"> As the ratio become more negative the frequency value at that ratio indicates the number of words predominantly used by women. Similarly, for x &gt; 0 the frequency at higher ratios indicate the number of words predominantly used by men. </w:t>
      </w:r>
    </w:p>
    <w:p w14:paraId="15810F75" w14:textId="1261F663" w:rsidR="00E4751B" w:rsidRDefault="00F9460D" w:rsidP="00E463CD">
      <w:pPr>
        <w:pStyle w:val="AbsHead"/>
      </w:pPr>
      <w:r>
        <w:t>The plot</w:t>
      </w:r>
      <w:r w:rsidR="004C4697">
        <w:t xml:space="preserve"> also</w:t>
      </w:r>
      <w:r>
        <w:t xml:space="preserve"> </w:t>
      </w:r>
      <w:r w:rsidR="009C6C9B">
        <w:t>gives</w:t>
      </w:r>
      <w:r w:rsidR="003E2228">
        <w:t xml:space="preserve"> an</w:t>
      </w:r>
      <w:r w:rsidR="009C6C9B">
        <w:t xml:space="preserve"> estimate of the quality of</w:t>
      </w:r>
      <w:r w:rsidR="003E2228"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</w:t>
      </w:r>
      <w:r w:rsidR="00BD019E">
        <w:t xml:space="preserve"> or data distribution around zero</w:t>
      </w:r>
      <w:r w:rsidR="00E4751B">
        <w:t xml:space="preserve">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have a balance between the number of common and unique words </w:t>
      </w:r>
      <w:r w:rsidR="00BD019E">
        <w:t xml:space="preserve">primely </w:t>
      </w:r>
      <w:r w:rsidR="00B91BAB">
        <w:t xml:space="preserve">used by male and female. </w:t>
      </w:r>
      <w:r w:rsidR="00DA2F75">
        <w:t xml:space="preserve">Here the mean is </w:t>
      </w:r>
      <w:r w:rsidR="009723B7">
        <w:t>centred</w:t>
      </w:r>
      <w:r w:rsidR="00DA2F75">
        <w:t xml:space="preserve"> around -</w:t>
      </w:r>
      <w:r w:rsidR="00DA2F75" w:rsidRPr="00DA2F75">
        <w:rPr>
          <w:b/>
        </w:rPr>
        <w:t>0.15</w:t>
      </w:r>
      <w:r w:rsidR="00DA2F75">
        <w:t xml:space="preserve"> indicting the dataset is slightly biased towards females but the curve resembles </w:t>
      </w:r>
      <w:r w:rsidR="00E65AFF">
        <w:t>a normal distribution</w:t>
      </w:r>
      <w:r w:rsidR="00DA2F75">
        <w:t xml:space="preserve">. </w:t>
      </w:r>
    </w:p>
    <w:p w14:paraId="35672051" w14:textId="6DF01035" w:rsidR="00527ABE" w:rsidRDefault="00527ABE" w:rsidP="00E463CD">
      <w:pPr>
        <w:pStyle w:val="AbsHead"/>
      </w:pPr>
      <w:r>
        <w:t xml:space="preserve">We are looking for words where the value of </w:t>
      </w:r>
      <w:r w:rsidRPr="00527ABE">
        <w:rPr>
          <w:b/>
        </w:rPr>
        <w:t xml:space="preserve">r &gt; </w:t>
      </w:r>
      <w:proofErr w:type="gramStart"/>
      <w:r w:rsidRPr="00527ABE">
        <w:rPr>
          <w:b/>
        </w:rPr>
        <w:t>1.4</w:t>
      </w:r>
      <w:r>
        <w:t xml:space="preserve"> ,</w:t>
      </w:r>
      <w:proofErr w:type="gramEnd"/>
      <w:r>
        <w:t xml:space="preserve"> </w:t>
      </w:r>
      <w:r w:rsidRPr="00527ABE">
        <w:rPr>
          <w:b/>
        </w:rPr>
        <w:t>r &lt; -14</w:t>
      </w:r>
      <w:r>
        <w:t xml:space="preserve"> for training the model as they are good discriminant of gender. </w:t>
      </w:r>
    </w:p>
    <w:p w14:paraId="58DBE5CD" w14:textId="37C5D8F9" w:rsidR="007229F6" w:rsidRDefault="003E3F35" w:rsidP="00E463CD">
      <w:pPr>
        <w:pStyle w:val="AbsHea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6528D7" wp14:editId="623485DD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2712720" cy="1097280"/>
            <wp:effectExtent l="0" t="0" r="0" b="7620"/>
            <wp:wrapTopAndBottom/>
            <wp:docPr id="5" name="Picture 5" descr="C:\Users\Nicky\Pictures\Screenpresso\2018-12-17_19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y\Pictures\Screenpresso\2018-12-17_19h00_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3CD" w:rsidRPr="00CD186C">
        <w:rPr>
          <w:b/>
        </w:rPr>
        <w:t>Table</w:t>
      </w:r>
      <w:r w:rsidR="00E463CD">
        <w:rPr>
          <w:b/>
        </w:rPr>
        <w:t xml:space="preserve"> 3 </w:t>
      </w:r>
      <w:r w:rsidR="00E463CD">
        <w:t>–</w:t>
      </w:r>
      <w:r w:rsidR="00E463CD" w:rsidRPr="00CD186C">
        <w:t xml:space="preserve"> </w:t>
      </w:r>
      <w:r w:rsidR="00E463CD">
        <w:t>Example of some unique &amp; common words used by male &amp; female</w:t>
      </w:r>
    </w:p>
    <w:p w14:paraId="6CA72924" w14:textId="77777777" w:rsidR="0078761C" w:rsidRDefault="0078761C" w:rsidP="00E463CD">
      <w:pPr>
        <w:pStyle w:val="AbsHead"/>
      </w:pPr>
    </w:p>
    <w:p w14:paraId="2A28118C" w14:textId="6FC4D187" w:rsidR="00133AB8" w:rsidRDefault="006B12DC" w:rsidP="00E463CD">
      <w:pPr>
        <w:pStyle w:val="AbsHead"/>
      </w:pPr>
      <w:r w:rsidRPr="00AB24EC">
        <w:t>5</w:t>
      </w:r>
      <w:r w:rsidR="007864D9" w:rsidRPr="00AB24EC">
        <w:t xml:space="preserve"> </w:t>
      </w:r>
      <w:r w:rsidR="005807EC" w:rsidRPr="00AB24EC">
        <w:t>RESULTS</w:t>
      </w:r>
      <w:r w:rsidR="00D72B03" w:rsidRPr="00AB24EC">
        <w:t xml:space="preserve"> &amp; </w:t>
      </w:r>
      <w:r w:rsidR="005807EC" w:rsidRPr="00AB24EC">
        <w:t>DISCUSSION</w:t>
      </w:r>
      <w:r w:rsidR="006209A6" w:rsidRPr="00AB24EC">
        <w:t xml:space="preserve"> </w:t>
      </w:r>
    </w:p>
    <w:p w14:paraId="3BCA8F12" w14:textId="451FC45D" w:rsidR="00277605" w:rsidRDefault="00133AB8" w:rsidP="00E463CD">
      <w:pPr>
        <w:pStyle w:val="AbsHead"/>
      </w:pPr>
      <w:r>
        <w:t xml:space="preserve">Our first attempt involved looking at the different features such as favourites counts, tweet counts, background colour, link colour and even the number of hashtags used per tweet – labels that were easily obtained from the dataset independently to find any indicator that these features correlated with gender. We found that these labels </w:t>
      </w:r>
      <w:r>
        <w:t xml:space="preserve">were not a good discriminant for predicting </w:t>
      </w:r>
      <w:proofErr w:type="spellStart"/>
      <w:proofErr w:type="gramStart"/>
      <w:r>
        <w:t>gender.</w:t>
      </w:r>
      <w:r w:rsidR="00277605">
        <w:t>We</w:t>
      </w:r>
      <w:proofErr w:type="spellEnd"/>
      <w:proofErr w:type="gramEnd"/>
      <w:r w:rsidR="00277605">
        <w:t xml:space="preserve"> </w:t>
      </w:r>
      <w:r w:rsidR="005819C5">
        <w:t xml:space="preserve">then </w:t>
      </w:r>
      <w:r w:rsidR="00277605">
        <w:t xml:space="preserve">created a bag-of-words algorithm that calculates the frequency of word usages per gender. When run against the test data, the logistic regression model had an accuracy of </w:t>
      </w:r>
      <w:r w:rsidR="006E1BE2" w:rsidRPr="006E1BE2">
        <w:rPr>
          <w:lang w:val="en-US"/>
        </w:rPr>
        <w:t>68.97</w:t>
      </w:r>
      <w:r w:rsidR="00277605">
        <w:t xml:space="preserve">%. </w:t>
      </w:r>
    </w:p>
    <w:p w14:paraId="7E33DEEA" w14:textId="4144EE6F" w:rsidR="00176AAA" w:rsidRDefault="00D161AB" w:rsidP="00E463CD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 xml:space="preserve">This improved the scores of both </w:t>
      </w:r>
      <w:r w:rsidR="00BD019E">
        <w:t xml:space="preserve">the </w:t>
      </w:r>
      <w:r>
        <w:t>above models as seen in the table below.</w:t>
      </w:r>
    </w:p>
    <w:p w14:paraId="66A2E6EA" w14:textId="5ADFD8BA" w:rsidR="00E463CD" w:rsidRDefault="00E463CD" w:rsidP="00E463CD">
      <w:pPr>
        <w:pStyle w:val="AbsHead"/>
      </w:pPr>
      <w:r w:rsidRPr="007229F6">
        <w:rPr>
          <w:b/>
        </w:rPr>
        <w:t xml:space="preserve">Table </w:t>
      </w:r>
      <w:r>
        <w:rPr>
          <w:b/>
        </w:rPr>
        <w:t>4</w:t>
      </w:r>
      <w:r w:rsidRPr="002F56BC">
        <w:t xml:space="preserve"> – </w:t>
      </w:r>
      <w:r w:rsidR="005E137D">
        <w:t xml:space="preserve">Optimal </w:t>
      </w:r>
      <w:r w:rsidRPr="002F56BC">
        <w:t>Accuracy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164"/>
        <w:gridCol w:w="1457"/>
      </w:tblGrid>
      <w:tr w:rsidR="002F56BC" w14:paraId="634AA022" w14:textId="77777777" w:rsidTr="00C96A34">
        <w:trPr>
          <w:trHeight w:val="329"/>
        </w:trPr>
        <w:tc>
          <w:tcPr>
            <w:tcW w:w="2084" w:type="dxa"/>
          </w:tcPr>
          <w:p w14:paraId="56EC3DBF" w14:textId="7F766AA7" w:rsidR="00D161AB" w:rsidRDefault="002F56BC" w:rsidP="00E463CD">
            <w:pPr>
              <w:pStyle w:val="AbsHead"/>
            </w:pPr>
            <w:r>
              <w:t>Classification</w:t>
            </w:r>
          </w:p>
        </w:tc>
        <w:tc>
          <w:tcPr>
            <w:tcW w:w="1164" w:type="dxa"/>
          </w:tcPr>
          <w:p w14:paraId="4009A945" w14:textId="712A4BC1" w:rsidR="00D161AB" w:rsidRDefault="00FA03B2" w:rsidP="00E463CD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57" w:type="dxa"/>
          </w:tcPr>
          <w:p w14:paraId="4DAF9096" w14:textId="36479A74" w:rsidR="00D161AB" w:rsidRDefault="00D161AB" w:rsidP="00E463CD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C96A34">
        <w:trPr>
          <w:trHeight w:val="319"/>
        </w:trPr>
        <w:tc>
          <w:tcPr>
            <w:tcW w:w="2084" w:type="dxa"/>
          </w:tcPr>
          <w:p w14:paraId="40EE29CB" w14:textId="469898FC" w:rsidR="00D161AB" w:rsidRDefault="00D161AB" w:rsidP="00E463CD">
            <w:pPr>
              <w:pStyle w:val="AbsHead"/>
            </w:pPr>
            <w:r>
              <w:t>Logistic Regression</w:t>
            </w:r>
          </w:p>
        </w:tc>
        <w:tc>
          <w:tcPr>
            <w:tcW w:w="1164" w:type="dxa"/>
          </w:tcPr>
          <w:p w14:paraId="0BC62ABD" w14:textId="3C2257E1" w:rsidR="00D161AB" w:rsidRDefault="00D161AB" w:rsidP="00E463CD">
            <w:pPr>
              <w:pStyle w:val="AbsHead"/>
            </w:pPr>
            <w:r>
              <w:t>53.34%</w:t>
            </w:r>
          </w:p>
        </w:tc>
        <w:tc>
          <w:tcPr>
            <w:tcW w:w="1457" w:type="dxa"/>
          </w:tcPr>
          <w:p w14:paraId="4C624DE8" w14:textId="479B4F7D" w:rsidR="00D161AB" w:rsidRDefault="00FD69E0" w:rsidP="00E463CD">
            <w:pPr>
              <w:pStyle w:val="AbsHead"/>
            </w:pPr>
            <w:r w:rsidRPr="00FD69E0">
              <w:t>6</w:t>
            </w:r>
            <w:r w:rsidR="00A3369A">
              <w:t>8.97</w:t>
            </w:r>
            <w:r>
              <w:t>%</w:t>
            </w:r>
          </w:p>
        </w:tc>
      </w:tr>
      <w:tr w:rsidR="002F56BC" w14:paraId="4F6B64FC" w14:textId="77777777" w:rsidTr="00C96A34">
        <w:trPr>
          <w:trHeight w:val="315"/>
        </w:trPr>
        <w:tc>
          <w:tcPr>
            <w:tcW w:w="2084" w:type="dxa"/>
          </w:tcPr>
          <w:p w14:paraId="0A8BE0F0" w14:textId="3BD812B8" w:rsidR="00D161AB" w:rsidRDefault="006B12DC" w:rsidP="00E463CD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64" w:type="dxa"/>
          </w:tcPr>
          <w:p w14:paraId="33411C0C" w14:textId="2E97EDCD" w:rsidR="00D161AB" w:rsidRDefault="00D161AB" w:rsidP="00E463CD">
            <w:pPr>
              <w:pStyle w:val="AbsHead"/>
            </w:pPr>
            <w:r>
              <w:t>57.27%</w:t>
            </w:r>
          </w:p>
        </w:tc>
        <w:tc>
          <w:tcPr>
            <w:tcW w:w="1457" w:type="dxa"/>
          </w:tcPr>
          <w:p w14:paraId="63DDCF6D" w14:textId="4873E9FD" w:rsidR="00D161AB" w:rsidRDefault="006B12DC" w:rsidP="00E463CD">
            <w:pPr>
              <w:pStyle w:val="AbsHead"/>
            </w:pPr>
            <w:r w:rsidRPr="006B12DC">
              <w:t>65.</w:t>
            </w:r>
            <w:r w:rsidR="00A3369A">
              <w:t>76</w:t>
            </w:r>
            <w:r>
              <w:t>%</w:t>
            </w:r>
          </w:p>
        </w:tc>
      </w:tr>
    </w:tbl>
    <w:p w14:paraId="7A240375" w14:textId="77777777" w:rsidR="002F37F5" w:rsidRDefault="002F37F5" w:rsidP="002F37F5">
      <w:pPr>
        <w:pStyle w:val="AbsHead"/>
      </w:pPr>
    </w:p>
    <w:p w14:paraId="6B1D7DF4" w14:textId="58AA891C" w:rsidR="002F37F5" w:rsidRDefault="00887F0E" w:rsidP="002F37F5">
      <w:pPr>
        <w:pStyle w:val="AbsHead"/>
      </w:pPr>
      <w:r>
        <w:t>We</w:t>
      </w:r>
      <w:r w:rsidR="002F37F5">
        <w:t xml:space="preserve"> </w:t>
      </w:r>
      <w:r>
        <w:t xml:space="preserve">compared </w:t>
      </w:r>
      <w:r w:rsidR="000639FF">
        <w:t xml:space="preserve">some </w:t>
      </w:r>
      <w:r w:rsidR="002F37F5">
        <w:t>different training and test set sizes to evaluate the differences in accuracies. We found that even though the 80/20 split provided the best results over the 10 iterations for all 3 of the different algorithms used.</w:t>
      </w:r>
    </w:p>
    <w:p w14:paraId="19AD27B1" w14:textId="6D60B803" w:rsidR="00C96A34" w:rsidRDefault="00E7695F" w:rsidP="00E7695F">
      <w:pPr>
        <w:pStyle w:val="AbsHead"/>
      </w:pPr>
      <w:r>
        <w:rPr>
          <w:noProof/>
        </w:rPr>
        <w:drawing>
          <wp:inline distT="0" distB="0" distL="0" distR="0" wp14:anchorId="4A60D112" wp14:editId="0E5D9AA5">
            <wp:extent cx="3048000" cy="2750820"/>
            <wp:effectExtent l="0" t="0" r="0" b="1143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2BCC8054-1AC3-418B-9CF5-E7143D0E5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05A617C" w14:textId="0B90B247" w:rsidR="00176AAA" w:rsidRDefault="00C96A34" w:rsidP="00C96A34">
      <w:pPr>
        <w:pStyle w:val="Caption"/>
        <w:jc w:val="both"/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="006552C6">
        <w:rPr>
          <w:b/>
          <w:noProof/>
        </w:rPr>
        <w:t>5</w:t>
      </w:r>
      <w:r w:rsidRPr="009C7F8A">
        <w:rPr>
          <w:b/>
        </w:rPr>
        <w:fldChar w:fldCharType="end"/>
      </w:r>
      <w:r>
        <w:t xml:space="preserve"> </w:t>
      </w:r>
      <w:r w:rsidR="00F177E0">
        <w:t xml:space="preserve">- </w:t>
      </w:r>
      <w:r>
        <w:t>Algorithm accuracies</w:t>
      </w:r>
      <w:r w:rsidR="00AD681E">
        <w:t xml:space="preserve"> across Training/Test sets</w:t>
      </w:r>
    </w:p>
    <w:p w14:paraId="7EFAAC3C" w14:textId="77777777" w:rsidR="00E7695F" w:rsidRPr="00E7695F" w:rsidRDefault="00E7695F" w:rsidP="00E7695F">
      <w:pPr>
        <w:rPr>
          <w:lang w:val="en-GB"/>
        </w:rPr>
      </w:pPr>
    </w:p>
    <w:p w14:paraId="68F41200" w14:textId="378968EA" w:rsidR="00996528" w:rsidRPr="00E7695F" w:rsidRDefault="00E7695F" w:rsidP="00996528">
      <w:pPr>
        <w:rPr>
          <w:lang w:val="en-GB"/>
        </w:rPr>
      </w:pPr>
      <w:r w:rsidRPr="00E7695F">
        <w:rPr>
          <w:b/>
          <w:lang w:val="en-GB"/>
        </w:rPr>
        <w:t>Table</w:t>
      </w:r>
      <w:r>
        <w:rPr>
          <w:b/>
          <w:lang w:val="en-GB"/>
        </w:rPr>
        <w:t xml:space="preserve"> </w:t>
      </w:r>
      <w:r w:rsidR="00B638B9">
        <w:rPr>
          <w:b/>
          <w:lang w:val="en-GB"/>
        </w:rPr>
        <w:t>5</w:t>
      </w:r>
      <w:r>
        <w:rPr>
          <w:b/>
          <w:lang w:val="en-GB"/>
        </w:rPr>
        <w:t xml:space="preserve"> – </w:t>
      </w:r>
      <w:r w:rsidR="00C91DD7" w:rsidRPr="00C91DD7">
        <w:rPr>
          <w:lang w:val="en-GB"/>
        </w:rPr>
        <w:t>Complete</w:t>
      </w:r>
      <w:r w:rsidR="00C91DD7">
        <w:rPr>
          <w:b/>
          <w:lang w:val="en-GB"/>
        </w:rPr>
        <w:t xml:space="preserve"> </w:t>
      </w:r>
      <w:r>
        <w:rPr>
          <w:lang w:val="en-GB"/>
        </w:rPr>
        <w:t xml:space="preserve">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2"/>
        <w:gridCol w:w="1122"/>
        <w:gridCol w:w="1122"/>
      </w:tblGrid>
      <w:tr w:rsidR="00996528" w:rsidRPr="00996528" w14:paraId="7271642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63C04C8A" w14:textId="77777777" w:rsidR="00996528" w:rsidRPr="00996528" w:rsidRDefault="00996528" w:rsidP="00996528">
            <w:pPr>
              <w:pStyle w:val="AbsHead"/>
            </w:pPr>
          </w:p>
        </w:tc>
        <w:tc>
          <w:tcPr>
            <w:tcW w:w="1360" w:type="dxa"/>
            <w:noWrap/>
            <w:hideMark/>
          </w:tcPr>
          <w:p w14:paraId="6345347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70/30 Split</w:t>
            </w:r>
          </w:p>
        </w:tc>
        <w:tc>
          <w:tcPr>
            <w:tcW w:w="1360" w:type="dxa"/>
            <w:noWrap/>
            <w:hideMark/>
          </w:tcPr>
          <w:p w14:paraId="70FA3CAD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75/25 Split</w:t>
            </w:r>
          </w:p>
        </w:tc>
        <w:tc>
          <w:tcPr>
            <w:tcW w:w="1360" w:type="dxa"/>
            <w:noWrap/>
            <w:hideMark/>
          </w:tcPr>
          <w:p w14:paraId="4AF6A053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80/20 Split</w:t>
            </w:r>
          </w:p>
        </w:tc>
      </w:tr>
      <w:tr w:rsidR="00996528" w:rsidRPr="00996528" w14:paraId="171FB2C0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031BD109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Logistic Regression</w:t>
            </w:r>
          </w:p>
        </w:tc>
        <w:tc>
          <w:tcPr>
            <w:tcW w:w="1360" w:type="dxa"/>
            <w:noWrap/>
            <w:hideMark/>
          </w:tcPr>
          <w:p w14:paraId="5D2F07D5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63.34</w:t>
            </w:r>
          </w:p>
        </w:tc>
        <w:tc>
          <w:tcPr>
            <w:tcW w:w="1360" w:type="dxa"/>
            <w:noWrap/>
            <w:hideMark/>
          </w:tcPr>
          <w:p w14:paraId="704C4DB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64.44</w:t>
            </w:r>
          </w:p>
        </w:tc>
        <w:tc>
          <w:tcPr>
            <w:tcW w:w="1360" w:type="dxa"/>
            <w:noWrap/>
            <w:hideMark/>
          </w:tcPr>
          <w:p w14:paraId="3A4F8149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68.97</w:t>
            </w:r>
          </w:p>
        </w:tc>
      </w:tr>
      <w:tr w:rsidR="00996528" w:rsidRPr="00996528" w14:paraId="1DD12EF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36193270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Naïve Bayes</w:t>
            </w:r>
          </w:p>
        </w:tc>
        <w:tc>
          <w:tcPr>
            <w:tcW w:w="1360" w:type="dxa"/>
            <w:noWrap/>
            <w:hideMark/>
          </w:tcPr>
          <w:p w14:paraId="7FB0BF7C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62.98</w:t>
            </w:r>
          </w:p>
        </w:tc>
        <w:tc>
          <w:tcPr>
            <w:tcW w:w="1360" w:type="dxa"/>
            <w:noWrap/>
            <w:hideMark/>
          </w:tcPr>
          <w:p w14:paraId="3AAEFF38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62.99</w:t>
            </w:r>
          </w:p>
        </w:tc>
        <w:tc>
          <w:tcPr>
            <w:tcW w:w="1360" w:type="dxa"/>
            <w:noWrap/>
            <w:hideMark/>
          </w:tcPr>
          <w:p w14:paraId="6681D4E4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63.33</w:t>
            </w:r>
          </w:p>
        </w:tc>
      </w:tr>
      <w:tr w:rsidR="00996528" w:rsidRPr="00996528" w14:paraId="4D9AFC73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7D0337B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Multinomial Bayes</w:t>
            </w:r>
          </w:p>
        </w:tc>
        <w:tc>
          <w:tcPr>
            <w:tcW w:w="1360" w:type="dxa"/>
            <w:noWrap/>
            <w:hideMark/>
          </w:tcPr>
          <w:p w14:paraId="7F7CF843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65.08</w:t>
            </w:r>
          </w:p>
        </w:tc>
        <w:tc>
          <w:tcPr>
            <w:tcW w:w="1360" w:type="dxa"/>
            <w:noWrap/>
            <w:hideMark/>
          </w:tcPr>
          <w:p w14:paraId="784D168D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64.91</w:t>
            </w:r>
          </w:p>
        </w:tc>
        <w:tc>
          <w:tcPr>
            <w:tcW w:w="1360" w:type="dxa"/>
            <w:noWrap/>
            <w:hideMark/>
          </w:tcPr>
          <w:p w14:paraId="406714E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65.76</w:t>
            </w:r>
          </w:p>
        </w:tc>
      </w:tr>
    </w:tbl>
    <w:p w14:paraId="5842EA68" w14:textId="1A278D1F" w:rsidR="00176AAA" w:rsidRDefault="00176AAA" w:rsidP="00E463CD">
      <w:pPr>
        <w:pStyle w:val="AbsHead"/>
        <w:rPr>
          <w:b/>
        </w:rPr>
      </w:pPr>
    </w:p>
    <w:p w14:paraId="7B80D471" w14:textId="078A70E6" w:rsidR="00C96A34" w:rsidRDefault="002F37F5" w:rsidP="00C96A34">
      <w:pPr>
        <w:pStyle w:val="AbsHead"/>
        <w:keepNext/>
      </w:pPr>
      <w:r>
        <w:rPr>
          <w:noProof/>
        </w:rPr>
        <w:lastRenderedPageBreak/>
        <w:drawing>
          <wp:inline distT="0" distB="0" distL="0" distR="0" wp14:anchorId="6519CD51" wp14:editId="5CF3776B">
            <wp:extent cx="3048000" cy="1973580"/>
            <wp:effectExtent l="0" t="0" r="0" b="762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C4EF40F0-EB89-46AC-9A4C-5824598BE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EC83178" w14:textId="5B0F8C08" w:rsidR="00176AAA" w:rsidRDefault="00C96A34" w:rsidP="000A1219">
      <w:pPr>
        <w:pStyle w:val="Caption"/>
        <w:jc w:val="both"/>
        <w:rPr>
          <w:b/>
        </w:rPr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="006552C6">
        <w:rPr>
          <w:b/>
          <w:noProof/>
        </w:rPr>
        <w:t>6</w:t>
      </w:r>
      <w:r w:rsidRPr="009C7F8A">
        <w:rPr>
          <w:b/>
        </w:rPr>
        <w:fldChar w:fldCharType="end"/>
      </w:r>
      <w:r>
        <w:t xml:space="preserve"> - Algorithm Accuracies over Test Sets</w:t>
      </w:r>
    </w:p>
    <w:p w14:paraId="306F8A67" w14:textId="2188808F" w:rsidR="00176AAA" w:rsidRDefault="00176AAA" w:rsidP="00E463CD">
      <w:pPr>
        <w:pStyle w:val="AbsHead"/>
        <w:rPr>
          <w:b/>
        </w:rPr>
      </w:pPr>
      <w:r>
        <w:rPr>
          <w:noProof/>
          <w:lang w:eastAsia="zh-CN"/>
        </w:rPr>
        <w:drawing>
          <wp:inline distT="0" distB="0" distL="0" distR="0" wp14:anchorId="0CB8A879" wp14:editId="5732085F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FDC" w14:textId="77777777" w:rsidR="00176AAA" w:rsidRDefault="00176AAA" w:rsidP="00E463CD">
      <w:pPr>
        <w:pStyle w:val="AbsHead"/>
        <w:rPr>
          <w:b/>
        </w:rPr>
      </w:pPr>
    </w:p>
    <w:p w14:paraId="5FB8BF2D" w14:textId="0A7AFAB0" w:rsidR="00FD69E0" w:rsidRDefault="00FD69E0" w:rsidP="00E463CD">
      <w:pPr>
        <w:pStyle w:val="AbsHead"/>
      </w:pPr>
      <w:r w:rsidRPr="007229F6">
        <w:rPr>
          <w:b/>
        </w:rPr>
        <w:t xml:space="preserve">Figure </w:t>
      </w:r>
      <w:r w:rsidR="00BF7209" w:rsidRPr="007229F6">
        <w:rPr>
          <w:b/>
        </w:rPr>
        <w:t>5</w:t>
      </w:r>
      <w:r w:rsidR="00EF7293" w:rsidRPr="00BF7209">
        <w:t xml:space="preserve"> </w:t>
      </w:r>
      <w:r w:rsidRPr="00BF7209">
        <w:t>– Decision Boundary depicting our trained logistic regression</w:t>
      </w:r>
      <w:r w:rsidR="006B12DC" w:rsidRPr="00BF7209">
        <w:t xml:space="preserve"> classifier</w:t>
      </w:r>
    </w:p>
    <w:p w14:paraId="2AEFEAA9" w14:textId="77777777" w:rsidR="006932EA" w:rsidRDefault="006932EA" w:rsidP="00E463CD">
      <w:pPr>
        <w:pStyle w:val="AbsHead"/>
      </w:pPr>
    </w:p>
    <w:p w14:paraId="5632D634" w14:textId="71C98E5D" w:rsidR="00C17D32" w:rsidRDefault="00E935EC" w:rsidP="00E463CD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CD186C">
        <w:t>features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 w:rsidR="00CD186C">
        <w:t xml:space="preserve"> the </w:t>
      </w:r>
      <w:r>
        <w:t>dimensionality</w:t>
      </w:r>
      <w:r w:rsidR="00C17D32">
        <w:t>.</w:t>
      </w:r>
    </w:p>
    <w:p w14:paraId="645DF548" w14:textId="03381E90" w:rsidR="00C17D32" w:rsidRDefault="00C17D32" w:rsidP="00E463CD">
      <w:pPr>
        <w:pStyle w:val="AbsHead"/>
        <w:rPr>
          <w:vertAlign w:val="subscript"/>
        </w:rPr>
      </w:pPr>
      <w:r w:rsidRPr="005C4DC1">
        <w:rPr>
          <w:noProof/>
          <w:vertAlign w:val="subscript"/>
          <w:lang w:eastAsia="zh-CN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166125B9" w:rsidR="00BF7209" w:rsidRDefault="00BF7209" w:rsidP="00E463CD">
      <w:pPr>
        <w:pStyle w:val="AbsHead"/>
      </w:pPr>
      <w:r w:rsidRPr="007229F6">
        <w:rPr>
          <w:b/>
        </w:rPr>
        <w:t>Figure 6</w:t>
      </w:r>
      <w:r>
        <w:t xml:space="preserve"> </w:t>
      </w:r>
      <w:r w:rsidRPr="00BF7209">
        <w:t>–</w:t>
      </w:r>
      <w:r>
        <w:t xml:space="preserve"> Venn’s diagram depicting the </w:t>
      </w:r>
      <w:r w:rsidR="007229F6">
        <w:t>overlap of Male/Female</w:t>
      </w:r>
      <w:r>
        <w:t xml:space="preserve"> </w:t>
      </w:r>
      <w:r w:rsidR="007229F6">
        <w:t>word set</w:t>
      </w:r>
    </w:p>
    <w:p w14:paraId="2F3D6D5B" w14:textId="357BA41A" w:rsidR="00EF6A06" w:rsidRDefault="00EF6A06" w:rsidP="00E463CD">
      <w:pPr>
        <w:pStyle w:val="AbsHead"/>
      </w:pPr>
      <w:r w:rsidRPr="00EF6A06">
        <w:rPr>
          <w:b/>
        </w:rPr>
        <w:t>Bag of words male</w:t>
      </w:r>
      <w:r w:rsidR="00E463CD">
        <w:t xml:space="preserve"> </w:t>
      </w:r>
      <w:r>
        <w:t>= Unique words M + common word</w:t>
      </w:r>
      <w:r w:rsidR="00107600">
        <w:t>(M)</w:t>
      </w:r>
      <w:r w:rsidR="00E463CD">
        <w:t xml:space="preserve"> </w:t>
      </w:r>
      <w:r>
        <w:t xml:space="preserve">                          </w:t>
      </w:r>
      <w:r w:rsidRPr="00EF6A06">
        <w:rPr>
          <w:b/>
        </w:rPr>
        <w:t>Bag of words female</w:t>
      </w:r>
      <w:r>
        <w:t xml:space="preserve"> = Unique words F + common word</w:t>
      </w:r>
      <w:r w:rsidR="00107600">
        <w:t>(F)</w:t>
      </w:r>
      <w:r>
        <w:t xml:space="preserve">                              </w:t>
      </w:r>
    </w:p>
    <w:p w14:paraId="3F5B37EE" w14:textId="3F0EE84D" w:rsidR="00262DB5" w:rsidRDefault="00EF6A06" w:rsidP="00E463CD">
      <w:pPr>
        <w:pStyle w:val="AbsHead"/>
      </w:pPr>
      <w:r w:rsidRPr="007E16C1">
        <w:t xml:space="preserve">In order to solve this problem, we </w:t>
      </w:r>
      <w:r w:rsidR="000F169E">
        <w:t xml:space="preserve">created </w:t>
      </w:r>
      <w:r w:rsidRPr="007E16C1">
        <w:t xml:space="preserve">two separate </w:t>
      </w:r>
      <w:r w:rsidR="004F347C" w:rsidRPr="007E16C1">
        <w:t>word list</w:t>
      </w:r>
      <w:r w:rsidR="00CD186C">
        <w:t>s</w:t>
      </w:r>
      <w:r w:rsidR="000F169E">
        <w:t>; t</w:t>
      </w:r>
      <w:r w:rsidR="004F347C" w:rsidRPr="007E16C1">
        <w:t xml:space="preserve">he </w:t>
      </w:r>
      <w:r w:rsidRPr="007E16C1">
        <w:t>bag of wo</w:t>
      </w:r>
      <w:r w:rsidR="00107600" w:rsidRPr="007E16C1">
        <w:t>rds male &amp;</w:t>
      </w:r>
      <w:r w:rsidR="004F347C" w:rsidRPr="007E16C1">
        <w:t xml:space="preserve"> female which contain </w:t>
      </w:r>
      <w:r w:rsidRPr="007E16C1">
        <w:t>unique</w:t>
      </w:r>
      <w:r w:rsidR="004F347C" w:rsidRPr="007E16C1">
        <w:t xml:space="preserve"> words either</w:t>
      </w:r>
      <w:r w:rsidRPr="007E16C1">
        <w:t xml:space="preserve"> used by males or female</w:t>
      </w:r>
      <w:r w:rsidR="000F169E">
        <w:t>s</w:t>
      </w:r>
      <w:r w:rsidRPr="007E16C1">
        <w:t xml:space="preserve">. </w:t>
      </w:r>
      <w:r w:rsidR="000F169E">
        <w:t>T</w:t>
      </w:r>
      <w:r w:rsidRPr="007E16C1">
        <w:t xml:space="preserve">o </w:t>
      </w:r>
      <w:r w:rsidR="00666876" w:rsidRPr="007E16C1">
        <w:t xml:space="preserve">select common words with </w:t>
      </w:r>
      <w:r w:rsidR="00E463CD">
        <w:t xml:space="preserve">a </w:t>
      </w:r>
      <w:r w:rsidR="00666876" w:rsidRPr="007E16C1">
        <w:t>high</w:t>
      </w:r>
      <w:r w:rsidR="00107600" w:rsidRPr="007E16C1">
        <w:t xml:space="preserve"> </w:t>
      </w:r>
      <w:r w:rsidR="00666876" w:rsidRPr="007E16C1">
        <w:t xml:space="preserve">discriminant </w:t>
      </w:r>
      <w:r w:rsidR="005C4DC1" w:rsidRPr="007E16C1">
        <w:t>value</w:t>
      </w:r>
      <w:r w:rsidR="00E463CD">
        <w:t>,</w:t>
      </w:r>
      <w:r w:rsidR="005C4DC1" w:rsidRPr="007E16C1">
        <w:t xml:space="preserve"> a list of words commonly used by males and females is created. </w:t>
      </w:r>
    </w:p>
    <w:p w14:paraId="3FE920A5" w14:textId="297D7D34" w:rsidR="005C4DC1" w:rsidRPr="00E463CD" w:rsidRDefault="005C4DC1" w:rsidP="00E463CD">
      <w:pPr>
        <w:pStyle w:val="AbsHead"/>
        <w:rPr>
          <w:b/>
        </w:rPr>
      </w:pPr>
      <w:r w:rsidRPr="007E16C1">
        <w:t xml:space="preserve">For every word </w:t>
      </w:r>
      <w:r w:rsidR="00107600" w:rsidRPr="00E463CD">
        <w:rPr>
          <w:i/>
        </w:rPr>
        <w:t>W</w:t>
      </w:r>
      <w:r w:rsidR="00107600" w:rsidRPr="00E463CD">
        <w:rPr>
          <w:i/>
          <w:vertAlign w:val="subscript"/>
        </w:rPr>
        <w:t>i</w:t>
      </w:r>
      <w:r w:rsidR="00E463CD">
        <w:rPr>
          <w:b/>
          <w:vertAlign w:val="subscript"/>
        </w:rPr>
        <w:t xml:space="preserve"> </w:t>
      </w:r>
      <w:r w:rsidRPr="007E16C1">
        <w:t xml:space="preserve">in the common word list </w:t>
      </w:r>
      <w:r w:rsidRPr="00E463CD">
        <w:rPr>
          <w:i/>
        </w:rPr>
        <w:t>L</w:t>
      </w:r>
      <w:r w:rsidRPr="007E16C1">
        <w:rPr>
          <w:i/>
          <w:vertAlign w:val="subscript"/>
        </w:rPr>
        <w:t xml:space="preserve"> </w:t>
      </w:r>
      <w:r w:rsidRPr="007E16C1">
        <w:t xml:space="preserve">a ratio </w:t>
      </w:r>
      <w:proofErr w:type="spellStart"/>
      <w:r w:rsidRPr="00E463CD">
        <w:rPr>
          <w:i/>
        </w:rPr>
        <w:t>r</w:t>
      </w:r>
      <w:r w:rsidR="007E16C1" w:rsidRPr="00E463CD">
        <w:rPr>
          <w:i/>
          <w:vertAlign w:val="subscript"/>
        </w:rPr>
        <w:t>i</w:t>
      </w:r>
      <w:proofErr w:type="spellEnd"/>
      <w:r w:rsidR="00E463CD" w:rsidRPr="00E463CD">
        <w:rPr>
          <w:i/>
          <w:vertAlign w:val="subscript"/>
        </w:rPr>
        <w:t xml:space="preserve"> </w:t>
      </w:r>
      <w:r w:rsidR="00E463CD" w:rsidRPr="00E463CD">
        <w:t>(</w:t>
      </w:r>
      <w:proofErr w:type="spellStart"/>
      <w:r w:rsidR="00E463CD" w:rsidRPr="00E463CD">
        <w:rPr>
          <w:i/>
        </w:rPr>
        <w:t>r</w:t>
      </w:r>
      <w:r w:rsidR="00E463CD" w:rsidRPr="00E463CD">
        <w:rPr>
          <w:i/>
          <w:vertAlign w:val="subscript"/>
        </w:rPr>
        <w:t>i</w:t>
      </w:r>
      <w:proofErr w:type="spellEnd"/>
      <w:r w:rsidR="00E463CD" w:rsidRPr="00107600">
        <w:rPr>
          <w:b/>
        </w:rPr>
        <w:t xml:space="preserve"> </w:t>
      </w:r>
      <w:r w:rsidR="00E463CD">
        <w:t xml:space="preserve">= </w:t>
      </w:r>
      <w:proofErr w:type="spellStart"/>
      <w:r w:rsidR="00E463CD">
        <w:t>count_</w:t>
      </w:r>
      <w:proofErr w:type="gramStart"/>
      <w:r w:rsidR="00E463CD">
        <w:t>Male</w:t>
      </w:r>
      <w:proofErr w:type="spellEnd"/>
      <w:r w:rsidR="00E463CD">
        <w:t>(</w:t>
      </w:r>
      <w:proofErr w:type="gramEnd"/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t xml:space="preserve">) / </w:t>
      </w:r>
      <w:proofErr w:type="spellStart"/>
      <w:r w:rsidR="00E463CD">
        <w:t>count_Female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rPr>
          <w:b/>
          <w:i/>
          <w:vertAlign w:val="subscript"/>
        </w:rPr>
        <w:t xml:space="preserve"> </w:t>
      </w:r>
      <w:r w:rsidR="00E463CD" w:rsidRPr="00E463CD">
        <w:t>)</w:t>
      </w:r>
      <w:r w:rsidR="00E463CD">
        <w:t>)</w:t>
      </w:r>
      <w:r w:rsidR="007E16C1">
        <w:rPr>
          <w:b/>
          <w:i/>
        </w:rPr>
        <w:t xml:space="preserve"> </w:t>
      </w:r>
      <w:r w:rsidR="00CD186C">
        <w:t xml:space="preserve">between the number of </w:t>
      </w:r>
      <w:r w:rsidR="00CD186C" w:rsidRPr="007E16C1">
        <w:t>times</w:t>
      </w:r>
      <w:r w:rsidR="00E463CD">
        <w:t xml:space="preserve"> and</w:t>
      </w:r>
      <w:r w:rsidR="00F9460D">
        <w:t xml:space="preserve"> the word is used by male and</w:t>
      </w:r>
      <w:r w:rsidR="00107600" w:rsidRPr="007E16C1">
        <w:t xml:space="preserve"> female </w:t>
      </w:r>
      <w:r w:rsidRPr="007E16C1">
        <w:t xml:space="preserve">is calculated. </w:t>
      </w:r>
      <w:r w:rsidR="00107600" w:rsidRPr="007E16C1">
        <w:t>If the ratio is between 1 – 1.4 the word is discarded as it is not a good discriminant. For values greater than 1.4</w:t>
      </w:r>
      <w:r w:rsidR="00E463CD">
        <w:t>,</w:t>
      </w:r>
      <w:r w:rsidR="00107600" w:rsidRPr="007E16C1">
        <w:t xml:space="preserve"> the word</w:t>
      </w:r>
      <w:r w:rsidR="00E463CD">
        <w:t>s are</w:t>
      </w:r>
      <w:r w:rsidR="00107600" w:rsidRPr="007E16C1">
        <w:t xml:space="preserve"> added to </w:t>
      </w:r>
      <w:r w:rsidR="00107600" w:rsidRPr="00E463CD">
        <w:t>common words(M).</w:t>
      </w:r>
      <w:r w:rsidR="00764B51">
        <w:t xml:space="preserve"> For </w:t>
      </w:r>
      <w:r w:rsidR="00107600" w:rsidRPr="007E16C1">
        <w:t>values</w:t>
      </w:r>
      <w:r w:rsidR="00764B51">
        <w:t xml:space="preserve"> of </w:t>
      </w:r>
      <w:r w:rsidR="00764B51" w:rsidRPr="00764B51">
        <w:rPr>
          <w:b/>
          <w:i/>
        </w:rPr>
        <w:t>r</w:t>
      </w:r>
      <w:r w:rsidR="00E463CD">
        <w:t xml:space="preserve"> less than one, their</w:t>
      </w:r>
      <w:r w:rsidR="00107600" w:rsidRPr="007E16C1">
        <w:t xml:space="preserve"> reciprocal is </w:t>
      </w:r>
      <w:r w:rsidR="00AD00ED" w:rsidRPr="007E16C1">
        <w:t>calculated,</w:t>
      </w:r>
      <w:r w:rsidR="00107600" w:rsidRPr="007E16C1">
        <w:t xml:space="preserve"> and the word is add</w:t>
      </w:r>
      <w:r w:rsidR="007E16C1" w:rsidRPr="007E16C1">
        <w:t xml:space="preserve">ed </w:t>
      </w:r>
      <w:r w:rsidR="007E16C1" w:rsidRPr="00E463CD">
        <w:t xml:space="preserve">to common </w:t>
      </w:r>
      <w:r w:rsidR="00107600" w:rsidRPr="00E463CD">
        <w:t>word(F)</w:t>
      </w:r>
      <w:r w:rsidR="00764B51">
        <w:rPr>
          <w:b/>
        </w:rPr>
        <w:t xml:space="preserve"> </w:t>
      </w:r>
      <w:r w:rsidR="00764B51" w:rsidRPr="00764B51">
        <w:t>i</w:t>
      </w:r>
      <w:r w:rsidR="00764B51">
        <w:t xml:space="preserve">f the ratio is greater than </w:t>
      </w:r>
      <w:r w:rsidR="00AD00ED">
        <w:t>1.4</w:t>
      </w:r>
      <w:r w:rsidR="00764B51">
        <w:t>.</w:t>
      </w:r>
    </w:p>
    <w:bookmarkStart w:id="1" w:name="_MON_1606568326"/>
    <w:bookmarkEnd w:id="1"/>
    <w:p w14:paraId="30C24F28" w14:textId="58D20FE5" w:rsidR="007E16C1" w:rsidRPr="00987497" w:rsidRDefault="00987497" w:rsidP="00E463CD">
      <w:pPr>
        <w:pStyle w:val="AbsHead"/>
        <w:rPr>
          <w:b/>
        </w:rPr>
      </w:pPr>
      <w:r>
        <w:rPr>
          <w:b/>
        </w:rPr>
        <w:object w:dxaOrig="9240" w:dyaOrig="1900" w14:anchorId="5F0FB0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2pt;height:95.15pt" o:ole="">
            <v:imagedata r:id="rId32" o:title=""/>
          </v:shape>
          <o:OLEObject Type="Embed" ProgID="Word.Document.12" ShapeID="_x0000_i1031" DrawAspect="Content" ObjectID="_1606588997" r:id="rId33">
            <o:FieldCodes>\s</o:FieldCodes>
          </o:OLEObject>
        </w:object>
      </w:r>
      <w:r w:rsidR="007E16C1">
        <w:t>These bags of words are then used to create a training set that take</w:t>
      </w:r>
      <w:r w:rsidR="00A3369A">
        <w:t>s</w:t>
      </w:r>
      <w:r w:rsidR="007E16C1">
        <w:t xml:space="preserve"> the number of times the </w:t>
      </w:r>
      <w:r w:rsidR="0091780B">
        <w:t xml:space="preserve">words appear in </w:t>
      </w:r>
      <w:r w:rsidR="00A3369A">
        <w:t xml:space="preserve">the </w:t>
      </w:r>
      <w:r w:rsidR="0091780B">
        <w:t>male and female word set</w:t>
      </w:r>
      <w:r w:rsidR="00A3369A">
        <w:t>s</w:t>
      </w:r>
      <w:r w:rsidR="0091780B">
        <w:t xml:space="preserve">. A maximum </w:t>
      </w:r>
      <w:r w:rsidR="007229F6">
        <w:t xml:space="preserve">accuracy of </w:t>
      </w:r>
      <w:r w:rsidR="00A3369A" w:rsidRPr="00FD69E0">
        <w:t>6</w:t>
      </w:r>
      <w:r w:rsidR="00A3369A">
        <w:t>8.97</w:t>
      </w:r>
      <w:r w:rsidR="0091780B">
        <w:t xml:space="preserve">% was achieved when the cut off value of </w:t>
      </w:r>
      <w:r w:rsidR="0091780B" w:rsidRPr="0091780B">
        <w:rPr>
          <w:b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05EE4B51" w:rsidR="00FD69E0" w:rsidRDefault="00B40F27" w:rsidP="00E463CD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731CB7">
        <w:t>results</w:t>
      </w:r>
      <w:r>
        <w:t xml:space="preserve"> agree with this statement, showing that none of the other provided features in the dataset </w:t>
      </w:r>
      <w:r w:rsidR="00A467B0">
        <w:t>show</w:t>
      </w:r>
      <w:r>
        <w:t xml:space="preserve"> any relevance to gender. </w:t>
      </w:r>
    </w:p>
    <w:p w14:paraId="47194656" w14:textId="542E6315" w:rsidR="00773DEE" w:rsidRDefault="00B40F27" w:rsidP="00E463CD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  <w:r w:rsidR="008D29B5">
        <w:t>Burger</w:t>
      </w:r>
      <w:r w:rsidR="008D29B5" w:rsidRPr="006F0FF6">
        <w:t xml:space="preserve"> </w:t>
      </w:r>
      <w:r w:rsidR="008D29B5"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>
        <w:t xml:space="preserve"> [</w:t>
      </w:r>
      <w:r w:rsidR="00886B6C">
        <w:t>5</w:t>
      </w:r>
      <w:r>
        <w:t>]</w:t>
      </w:r>
      <w:r w:rsidR="00D65B2C">
        <w:t>. As can be seen below, our results match the</w:t>
      </w:r>
      <w:r>
        <w:t xml:space="preserve">irs when we only consider the user description and a single tweet. </w:t>
      </w:r>
    </w:p>
    <w:p w14:paraId="685C6C86" w14:textId="768C3723" w:rsidR="00D65B2C" w:rsidRDefault="000358D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B298" w14:textId="209B4B05" w:rsidR="00A1299C" w:rsidRDefault="00D65B2C" w:rsidP="00BF7209">
      <w:pPr>
        <w:pStyle w:val="Caption"/>
      </w:pPr>
      <w:r w:rsidRPr="00BD019E">
        <w:rPr>
          <w:b/>
        </w:rPr>
        <w:t xml:space="preserve">Figure </w:t>
      </w:r>
      <w:r w:rsidRPr="00BD019E">
        <w:rPr>
          <w:b/>
          <w:bCs/>
        </w:rPr>
        <w:fldChar w:fldCharType="begin"/>
      </w:r>
      <w:r w:rsidRPr="00BD019E">
        <w:rPr>
          <w:b/>
        </w:rPr>
        <w:instrText xml:space="preserve"> SEQ Figure \* ARABIC </w:instrText>
      </w:r>
      <w:r w:rsidRPr="00BD019E">
        <w:rPr>
          <w:b/>
          <w:bCs/>
        </w:rPr>
        <w:fldChar w:fldCharType="separate"/>
      </w:r>
      <w:r w:rsidR="006552C6">
        <w:rPr>
          <w:b/>
          <w:noProof/>
        </w:rPr>
        <w:t>7</w:t>
      </w:r>
      <w:r w:rsidRPr="00BD019E">
        <w:rPr>
          <w:b/>
          <w:bCs/>
        </w:rPr>
        <w:fldChar w:fldCharType="end"/>
      </w:r>
      <w:r w:rsidRPr="00D65B2C">
        <w:t xml:space="preserve"> - Burger </w:t>
      </w:r>
      <w:r w:rsidRPr="00AB24EC">
        <w:rPr>
          <w:i/>
        </w:rPr>
        <w:t>et al.</w:t>
      </w:r>
      <w:r w:rsidRPr="00D65B2C">
        <w:t xml:space="preserve"> Results</w:t>
      </w:r>
    </w:p>
    <w:p w14:paraId="085BBC74" w14:textId="5D86AC3B" w:rsidR="005D0C3B" w:rsidRDefault="005D0C3B" w:rsidP="00E463CD">
      <w:pPr>
        <w:pStyle w:val="AbsHead"/>
      </w:pPr>
    </w:p>
    <w:p w14:paraId="128A3046" w14:textId="0099CAB9" w:rsidR="00737359" w:rsidRDefault="00737359" w:rsidP="00E463CD">
      <w:pPr>
        <w:pStyle w:val="AbsHead"/>
      </w:pPr>
    </w:p>
    <w:p w14:paraId="2702CEC2" w14:textId="77777777" w:rsidR="006552C6" w:rsidRDefault="006552C6" w:rsidP="00E463CD">
      <w:pPr>
        <w:pStyle w:val="AbsHead"/>
      </w:pPr>
      <w:bookmarkStart w:id="2" w:name="_GoBack"/>
      <w:bookmarkEnd w:id="2"/>
    </w:p>
    <w:p w14:paraId="0007B215" w14:textId="129C1198" w:rsidR="00CA016B" w:rsidRPr="00AB24EC" w:rsidRDefault="00AB24EC" w:rsidP="00E463CD">
      <w:pPr>
        <w:pStyle w:val="AbsHead"/>
      </w:pPr>
      <w:r w:rsidRPr="00AB24EC">
        <w:lastRenderedPageBreak/>
        <w:t>6</w:t>
      </w:r>
      <w:r w:rsidR="00D72B03" w:rsidRPr="00AB24EC">
        <w:t xml:space="preserve"> </w:t>
      </w:r>
      <w:r w:rsidR="005807EC" w:rsidRPr="00AB24EC">
        <w:t>LIMITATIONS</w:t>
      </w:r>
      <w:r w:rsidR="00D72B03" w:rsidRPr="00AB24EC">
        <w:t xml:space="preserve"> &amp; </w:t>
      </w:r>
      <w:r w:rsidR="005807EC" w:rsidRPr="00AB24EC">
        <w:t>OUTLOOK</w:t>
      </w:r>
    </w:p>
    <w:p w14:paraId="2A3745B8" w14:textId="27B3DA67" w:rsidR="00E47CB0" w:rsidRDefault="00B8332C" w:rsidP="00E463CD">
      <w:pPr>
        <w:pStyle w:val="AbsHead"/>
      </w:pPr>
      <w:r>
        <w:t>The</w:t>
      </w:r>
      <w:r w:rsidR="00E47CB0">
        <w:t xml:space="preserve"> provided dataset contained extra information while also lacking </w:t>
      </w:r>
      <w:r w:rsidR="00125CF3">
        <w:t xml:space="preserve">important information </w:t>
      </w:r>
      <w:r w:rsidR="00E47CB0">
        <w:t xml:space="preserve">such as </w:t>
      </w:r>
      <w:r w:rsidR="00125CF3">
        <w:t xml:space="preserve">additional </w:t>
      </w:r>
      <w:r w:rsidR="00E47CB0">
        <w:t xml:space="preserve">tweets per user. Creating our own larger dataset with a </w:t>
      </w:r>
      <w:r w:rsidR="00125CF3">
        <w:t xml:space="preserve">more </w:t>
      </w:r>
      <w:r w:rsidR="00E47CB0">
        <w:t xml:space="preserve">users and tweets per user would have provided us with much more training data and better results. </w:t>
      </w:r>
    </w:p>
    <w:p w14:paraId="0CC9BA2E" w14:textId="0D82CB37" w:rsidR="005A3650" w:rsidRPr="00713896" w:rsidRDefault="00E47CB0" w:rsidP="00713896">
      <w:pPr>
        <w:pStyle w:val="AbsHead"/>
      </w:pPr>
      <w:r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4DDE48D" w14:textId="78FC9414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</w:t>
      </w:r>
      <w:proofErr w:type="spellStart"/>
      <w:r w:rsidRPr="00331362">
        <w:t>Jianle</w:t>
      </w:r>
      <w:proofErr w:type="spellEnd"/>
      <w:r w:rsidRPr="00331362">
        <w:t xml:space="preserve"> Chen, </w:t>
      </w:r>
      <w:proofErr w:type="spellStart"/>
      <w:r w:rsidRPr="00331362">
        <w:t>Tianqi</w:t>
      </w:r>
      <w:proofErr w:type="spellEnd"/>
      <w:r w:rsidRPr="00331362">
        <w:t xml:space="preserve"> Xiao, </w:t>
      </w:r>
      <w:proofErr w:type="spellStart"/>
      <w:r w:rsidRPr="00331362">
        <w:t>Jie</w:t>
      </w:r>
      <w:proofErr w:type="spellEnd"/>
      <w:r w:rsidRPr="00331362">
        <w:t xml:space="preserve"> Sheng and A. </w:t>
      </w:r>
      <w:proofErr w:type="spellStart"/>
      <w:r w:rsidRPr="00331362">
        <w:t>Teredesai</w:t>
      </w:r>
      <w:proofErr w:type="spellEnd"/>
      <w:r w:rsidRPr="00331362">
        <w:t xml:space="preserve">, "Gender prediction on a </w:t>
      </w:r>
      <w:proofErr w:type="gramStart"/>
      <w:r w:rsidRPr="00331362">
        <w:t>real life</w:t>
      </w:r>
      <w:proofErr w:type="gramEnd"/>
      <w:r w:rsidRPr="00331362">
        <w:t xml:space="preserve">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</w:t>
      </w:r>
      <w:proofErr w:type="spellStart"/>
      <w:r w:rsidRPr="00331362">
        <w:t>Rish</w:t>
      </w:r>
      <w:proofErr w:type="spellEnd"/>
      <w:r w:rsidRPr="00331362">
        <w:t xml:space="preserve">, “An Empirical Study of the </w:t>
      </w:r>
      <w:proofErr w:type="spellStart"/>
      <w:r w:rsidRPr="00331362">
        <w:t>Naïve</w:t>
      </w:r>
      <w:proofErr w:type="spellEnd"/>
      <w:r w:rsidRPr="00331362">
        <w:t xml:space="preserve">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 xml:space="preserve">B.E. </w:t>
      </w:r>
      <w:proofErr w:type="spellStart"/>
      <w:r w:rsidRPr="00331362">
        <w:t>Boser</w:t>
      </w:r>
      <w:proofErr w:type="spellEnd"/>
      <w:r w:rsidRPr="00331362">
        <w:t xml:space="preserve">, I.M. Guyon, and V.N. </w:t>
      </w:r>
      <w:proofErr w:type="spellStart"/>
      <w:r w:rsidRPr="00331362">
        <w:t>Vapnik</w:t>
      </w:r>
      <w:proofErr w:type="spellEnd"/>
      <w:r w:rsidRPr="00331362">
        <w:t>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</w:t>
      </w:r>
      <w:proofErr w:type="spellStart"/>
      <w:r w:rsidRPr="00331362">
        <w:t>Delip</w:t>
      </w:r>
      <w:proofErr w:type="spellEnd"/>
      <w:r w:rsidRPr="00331362">
        <w:t xml:space="preserve"> Rao, David </w:t>
      </w:r>
      <w:proofErr w:type="spellStart"/>
      <w:r w:rsidRPr="00331362">
        <w:t>Yarowsky</w:t>
      </w:r>
      <w:proofErr w:type="spellEnd"/>
      <w:r w:rsidRPr="00331362">
        <w:t xml:space="preserve">, Abhishek </w:t>
      </w:r>
      <w:proofErr w:type="spellStart"/>
      <w:r w:rsidRPr="00331362">
        <w:t>Shreevats</w:t>
      </w:r>
      <w:proofErr w:type="spellEnd"/>
      <w:r w:rsidRPr="00331362">
        <w:t xml:space="preserve">, and </w:t>
      </w:r>
      <w:proofErr w:type="spellStart"/>
      <w:r w:rsidRPr="00331362">
        <w:t>Manaswi</w:t>
      </w:r>
      <w:proofErr w:type="spellEnd"/>
      <w:r w:rsidRPr="00331362">
        <w:t xml:space="preserve"> Gupta. 2010. Classifying latent user attributes in Twitter. In 2nd International Workshop on Search and Mining </w:t>
      </w:r>
      <w:proofErr w:type="spellStart"/>
      <w:r w:rsidRPr="00331362">
        <w:t>UserGenerated</w:t>
      </w:r>
      <w:proofErr w:type="spellEnd"/>
      <w:r w:rsidRPr="00331362">
        <w:t xml:space="preserve">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 xml:space="preserve">Burger, J.D., Henderson, J., Kim, G. and </w:t>
      </w:r>
      <w:proofErr w:type="spellStart"/>
      <w:r w:rsidR="0056403F" w:rsidRPr="00331362">
        <w:t>Zarrella</w:t>
      </w:r>
      <w:proofErr w:type="spellEnd"/>
      <w:r w:rsidR="0056403F" w:rsidRPr="00331362">
        <w:t>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3738B8CA" w14:textId="1615E5D7" w:rsidR="000777B6" w:rsidRDefault="000777B6" w:rsidP="0041382F">
      <w:pPr>
        <w:pStyle w:val="Bibentry"/>
        <w:ind w:left="0" w:firstLine="0"/>
      </w:pPr>
    </w:p>
    <w:p w14:paraId="611F3561" w14:textId="7749C8F2" w:rsidR="000777B6" w:rsidRDefault="000777B6" w:rsidP="00F12CC0">
      <w:pPr>
        <w:pStyle w:val="Bibentry"/>
      </w:pPr>
    </w:p>
    <w:p w14:paraId="3DA39537" w14:textId="4C244C17" w:rsidR="000777B6" w:rsidRDefault="000777B6" w:rsidP="00F12CC0">
      <w:pPr>
        <w:pStyle w:val="Bibentry"/>
      </w:pPr>
    </w:p>
    <w:p w14:paraId="3D9B7936" w14:textId="28639883" w:rsidR="007864D9" w:rsidRDefault="007864D9" w:rsidP="00D341FA">
      <w:pPr>
        <w:pStyle w:val="Bibentry"/>
      </w:pPr>
    </w:p>
    <w:p w14:paraId="0FDE9490" w14:textId="68F609EA" w:rsidR="002F29C0" w:rsidRDefault="002F29C0" w:rsidP="00D341FA">
      <w:pPr>
        <w:pStyle w:val="Bibentry"/>
      </w:pPr>
    </w:p>
    <w:p w14:paraId="41E7394A" w14:textId="27B5A97F" w:rsidR="002F29C0" w:rsidRPr="00586A35" w:rsidRDefault="002F29C0" w:rsidP="00D341FA">
      <w:pPr>
        <w:pStyle w:val="Bibentry"/>
      </w:pPr>
    </w:p>
    <w:p w14:paraId="0B4A972F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77C9E52D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1085D560" w14:textId="19823087" w:rsidR="00C14A4F" w:rsidRPr="00C14A4F" w:rsidRDefault="002F29C0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28C5D2C" wp14:editId="6504588C">
            <wp:extent cx="30480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AFB84E4" wp14:editId="461215BC">
            <wp:extent cx="30480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0C869745" wp14:editId="7E54D23D">
            <wp:extent cx="30480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4A7E3921" wp14:editId="265DD586">
            <wp:extent cx="30480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7136C3A4" wp14:editId="7979E725">
            <wp:extent cx="3048000" cy="198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6566D04D" wp14:editId="43B82718">
            <wp:extent cx="3048000" cy="198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4F"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823DA5" w14:textId="77777777" w:rsidR="00570C76" w:rsidRDefault="00570C76">
      <w:r>
        <w:separator/>
      </w:r>
    </w:p>
  </w:endnote>
  <w:endnote w:type="continuationSeparator" w:id="0">
    <w:p w14:paraId="59E904A0" w14:textId="77777777" w:rsidR="00570C76" w:rsidRDefault="00570C76">
      <w:r>
        <w:continuationSeparator/>
      </w:r>
    </w:p>
  </w:endnote>
  <w:endnote w:type="continuationNotice" w:id="1">
    <w:p w14:paraId="0D5C02EB" w14:textId="77777777" w:rsidR="00570C76" w:rsidRDefault="00570C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4928C" w14:textId="77777777" w:rsidR="00365EB7" w:rsidRDefault="00365EB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0B8F4" w14:textId="77777777" w:rsidR="00570C76" w:rsidRDefault="00570C76">
      <w:r>
        <w:separator/>
      </w:r>
    </w:p>
  </w:footnote>
  <w:footnote w:type="continuationSeparator" w:id="0">
    <w:p w14:paraId="11B22282" w14:textId="77777777" w:rsidR="00570C76" w:rsidRDefault="00570C76">
      <w:r>
        <w:continuationSeparator/>
      </w:r>
    </w:p>
  </w:footnote>
  <w:footnote w:type="continuationNotice" w:id="1">
    <w:p w14:paraId="013BE33B" w14:textId="77777777" w:rsidR="00570C76" w:rsidRDefault="00570C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AD380" w14:textId="77777777" w:rsidR="00365EB7" w:rsidRDefault="00365EB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0E6B8" w14:textId="51889844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>
      <w:rPr>
        <w:rFonts w:ascii="Linux Biolinum" w:hAnsi="Linux Biolinum" w:cs="Linux Biolinum"/>
      </w:rPr>
      <w:t xml:space="preserve">TCD’27, </w:t>
    </w:r>
    <w:r w:rsidR="00802395">
      <w:rPr>
        <w:rFonts w:ascii="Linux Biolinum" w:hAnsi="Linux Biolinum" w:cs="Linux Biolinum"/>
      </w:rPr>
      <w:t>Oct</w:t>
    </w:r>
    <w:r>
      <w:rPr>
        <w:rFonts w:ascii="Linux Biolinum" w:hAnsi="Linux Biolinum" w:cs="Linux Biolinum"/>
      </w:rPr>
      <w:t xml:space="preserve"> 2018, Dublin, Ireland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25EEB814" w:rsidR="004316D2" w:rsidRPr="00586A35" w:rsidRDefault="00781CAA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 xml:space="preserve">TCD’27, </w:t>
          </w:r>
          <w:r w:rsidR="00802395">
            <w:rPr>
              <w:rFonts w:ascii="Linux Biolinum" w:hAnsi="Linux Biolinum" w:cs="Linux Biolinum"/>
            </w:rPr>
            <w:t>Oct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8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EF959D9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0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1"/>
  </w:num>
  <w:num w:numId="4">
    <w:abstractNumId w:val="31"/>
  </w:num>
  <w:num w:numId="5">
    <w:abstractNumId w:val="22"/>
  </w:num>
  <w:num w:numId="6">
    <w:abstractNumId w:val="17"/>
  </w:num>
  <w:num w:numId="7">
    <w:abstractNumId w:val="29"/>
  </w:num>
  <w:num w:numId="8">
    <w:abstractNumId w:val="25"/>
  </w:num>
  <w:num w:numId="9">
    <w:abstractNumId w:val="28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4"/>
  </w:num>
  <w:num w:numId="21">
    <w:abstractNumId w:val="27"/>
  </w:num>
  <w:num w:numId="22">
    <w:abstractNumId w:val="33"/>
  </w:num>
  <w:num w:numId="23">
    <w:abstractNumId w:val="15"/>
  </w:num>
  <w:num w:numId="24">
    <w:abstractNumId w:val="30"/>
  </w:num>
  <w:num w:numId="25">
    <w:abstractNumId w:val="26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14"/>
  </w:num>
  <w:num w:numId="31">
    <w:abstractNumId w:val="13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 w:numId="3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05B61"/>
    <w:rsid w:val="000066B1"/>
    <w:rsid w:val="000119E5"/>
    <w:rsid w:val="00025547"/>
    <w:rsid w:val="000303A1"/>
    <w:rsid w:val="000358DF"/>
    <w:rsid w:val="00035C12"/>
    <w:rsid w:val="00035FAD"/>
    <w:rsid w:val="00041330"/>
    <w:rsid w:val="00045252"/>
    <w:rsid w:val="00047398"/>
    <w:rsid w:val="0004799C"/>
    <w:rsid w:val="00050EEF"/>
    <w:rsid w:val="00052A1A"/>
    <w:rsid w:val="00052C34"/>
    <w:rsid w:val="0005497A"/>
    <w:rsid w:val="00056777"/>
    <w:rsid w:val="00062D29"/>
    <w:rsid w:val="000639FF"/>
    <w:rsid w:val="000713CD"/>
    <w:rsid w:val="00072E69"/>
    <w:rsid w:val="0007392C"/>
    <w:rsid w:val="000739F9"/>
    <w:rsid w:val="00077680"/>
    <w:rsid w:val="000777B6"/>
    <w:rsid w:val="00080E27"/>
    <w:rsid w:val="000819C0"/>
    <w:rsid w:val="0008431E"/>
    <w:rsid w:val="00092AB3"/>
    <w:rsid w:val="00094430"/>
    <w:rsid w:val="0009739D"/>
    <w:rsid w:val="000A1219"/>
    <w:rsid w:val="000B0764"/>
    <w:rsid w:val="000B122E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169E"/>
    <w:rsid w:val="000F6090"/>
    <w:rsid w:val="000F7FFD"/>
    <w:rsid w:val="001041A3"/>
    <w:rsid w:val="0010534D"/>
    <w:rsid w:val="00107600"/>
    <w:rsid w:val="00116C0F"/>
    <w:rsid w:val="001214E3"/>
    <w:rsid w:val="0012508D"/>
    <w:rsid w:val="00125AC6"/>
    <w:rsid w:val="00125CF3"/>
    <w:rsid w:val="00127D30"/>
    <w:rsid w:val="0013113A"/>
    <w:rsid w:val="001314CF"/>
    <w:rsid w:val="00133AB8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03F6"/>
    <w:rsid w:val="00152510"/>
    <w:rsid w:val="001566AE"/>
    <w:rsid w:val="00170F2E"/>
    <w:rsid w:val="0017484E"/>
    <w:rsid w:val="001751F7"/>
    <w:rsid w:val="00176AAA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2E82"/>
    <w:rsid w:val="001C3D1D"/>
    <w:rsid w:val="001D00F1"/>
    <w:rsid w:val="001D4D8B"/>
    <w:rsid w:val="001D4F80"/>
    <w:rsid w:val="001D5887"/>
    <w:rsid w:val="001D6C8D"/>
    <w:rsid w:val="001D7A23"/>
    <w:rsid w:val="001E2720"/>
    <w:rsid w:val="001E71D7"/>
    <w:rsid w:val="001F18A8"/>
    <w:rsid w:val="001F5B59"/>
    <w:rsid w:val="0020055D"/>
    <w:rsid w:val="0020294A"/>
    <w:rsid w:val="002055EE"/>
    <w:rsid w:val="00212248"/>
    <w:rsid w:val="002233F8"/>
    <w:rsid w:val="00245119"/>
    <w:rsid w:val="00250FEF"/>
    <w:rsid w:val="00252596"/>
    <w:rsid w:val="00260403"/>
    <w:rsid w:val="00262DB5"/>
    <w:rsid w:val="00264B6B"/>
    <w:rsid w:val="00270347"/>
    <w:rsid w:val="0027195D"/>
    <w:rsid w:val="002738DA"/>
    <w:rsid w:val="0027615D"/>
    <w:rsid w:val="00277605"/>
    <w:rsid w:val="0028026C"/>
    <w:rsid w:val="00280C47"/>
    <w:rsid w:val="00281698"/>
    <w:rsid w:val="00282789"/>
    <w:rsid w:val="00290DF5"/>
    <w:rsid w:val="00292645"/>
    <w:rsid w:val="0029583F"/>
    <w:rsid w:val="00296D93"/>
    <w:rsid w:val="002A517A"/>
    <w:rsid w:val="002B01E4"/>
    <w:rsid w:val="002B12B6"/>
    <w:rsid w:val="002B1F59"/>
    <w:rsid w:val="002C413E"/>
    <w:rsid w:val="002D26C4"/>
    <w:rsid w:val="002D4F76"/>
    <w:rsid w:val="002D5F10"/>
    <w:rsid w:val="002D6B86"/>
    <w:rsid w:val="002F069E"/>
    <w:rsid w:val="002F2289"/>
    <w:rsid w:val="002F29C0"/>
    <w:rsid w:val="002F2EB2"/>
    <w:rsid w:val="002F37F5"/>
    <w:rsid w:val="002F56BC"/>
    <w:rsid w:val="002F5778"/>
    <w:rsid w:val="002F6695"/>
    <w:rsid w:val="00301545"/>
    <w:rsid w:val="00303FAD"/>
    <w:rsid w:val="003057B1"/>
    <w:rsid w:val="00307501"/>
    <w:rsid w:val="00317850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83314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325"/>
    <w:rsid w:val="003B44F3"/>
    <w:rsid w:val="003B4CBD"/>
    <w:rsid w:val="003B6914"/>
    <w:rsid w:val="003B7B9D"/>
    <w:rsid w:val="003C3338"/>
    <w:rsid w:val="003C485E"/>
    <w:rsid w:val="003D0DD2"/>
    <w:rsid w:val="003D544B"/>
    <w:rsid w:val="003D7001"/>
    <w:rsid w:val="003E15E2"/>
    <w:rsid w:val="003E2228"/>
    <w:rsid w:val="003E3F35"/>
    <w:rsid w:val="003E6247"/>
    <w:rsid w:val="003E6E99"/>
    <w:rsid w:val="003E7210"/>
    <w:rsid w:val="003F0DDA"/>
    <w:rsid w:val="003F4297"/>
    <w:rsid w:val="003F5DAE"/>
    <w:rsid w:val="003F5F3D"/>
    <w:rsid w:val="003F7CA2"/>
    <w:rsid w:val="0041040C"/>
    <w:rsid w:val="004128EE"/>
    <w:rsid w:val="00412B68"/>
    <w:rsid w:val="0041382F"/>
    <w:rsid w:val="00427C7D"/>
    <w:rsid w:val="004300F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155F"/>
    <w:rsid w:val="004B4E98"/>
    <w:rsid w:val="004C0B5F"/>
    <w:rsid w:val="004C1EDF"/>
    <w:rsid w:val="004C4697"/>
    <w:rsid w:val="004C49F3"/>
    <w:rsid w:val="004C53CC"/>
    <w:rsid w:val="004C6B2D"/>
    <w:rsid w:val="004C7D54"/>
    <w:rsid w:val="004D2979"/>
    <w:rsid w:val="004F347C"/>
    <w:rsid w:val="004F4877"/>
    <w:rsid w:val="0050103C"/>
    <w:rsid w:val="005041C6"/>
    <w:rsid w:val="00504C8B"/>
    <w:rsid w:val="00506EF6"/>
    <w:rsid w:val="005110BF"/>
    <w:rsid w:val="005153AC"/>
    <w:rsid w:val="005160AB"/>
    <w:rsid w:val="00523CD9"/>
    <w:rsid w:val="00527ABE"/>
    <w:rsid w:val="00535CC8"/>
    <w:rsid w:val="00540C55"/>
    <w:rsid w:val="005459AC"/>
    <w:rsid w:val="005465AA"/>
    <w:rsid w:val="00547458"/>
    <w:rsid w:val="00550CAF"/>
    <w:rsid w:val="00551881"/>
    <w:rsid w:val="00552355"/>
    <w:rsid w:val="005528F6"/>
    <w:rsid w:val="0056403F"/>
    <w:rsid w:val="00570C76"/>
    <w:rsid w:val="00572C34"/>
    <w:rsid w:val="005807EC"/>
    <w:rsid w:val="005819C5"/>
    <w:rsid w:val="0058578F"/>
    <w:rsid w:val="00586A35"/>
    <w:rsid w:val="005927BE"/>
    <w:rsid w:val="00596082"/>
    <w:rsid w:val="00596F2A"/>
    <w:rsid w:val="005A3650"/>
    <w:rsid w:val="005A41EF"/>
    <w:rsid w:val="005A4C2E"/>
    <w:rsid w:val="005A6A5E"/>
    <w:rsid w:val="005B07BC"/>
    <w:rsid w:val="005B2ED3"/>
    <w:rsid w:val="005B493F"/>
    <w:rsid w:val="005C12DF"/>
    <w:rsid w:val="005C1C63"/>
    <w:rsid w:val="005C3336"/>
    <w:rsid w:val="005C3D72"/>
    <w:rsid w:val="005C4DC1"/>
    <w:rsid w:val="005C5E36"/>
    <w:rsid w:val="005D0695"/>
    <w:rsid w:val="005D0C3B"/>
    <w:rsid w:val="005D0CCE"/>
    <w:rsid w:val="005D7E6E"/>
    <w:rsid w:val="005E137D"/>
    <w:rsid w:val="005E22A3"/>
    <w:rsid w:val="005E7B14"/>
    <w:rsid w:val="005F07F1"/>
    <w:rsid w:val="005F30FF"/>
    <w:rsid w:val="00607A60"/>
    <w:rsid w:val="00610680"/>
    <w:rsid w:val="0061273A"/>
    <w:rsid w:val="00612C56"/>
    <w:rsid w:val="00612E4E"/>
    <w:rsid w:val="006209A6"/>
    <w:rsid w:val="006302B3"/>
    <w:rsid w:val="006317A6"/>
    <w:rsid w:val="00634562"/>
    <w:rsid w:val="0063608B"/>
    <w:rsid w:val="00644AC8"/>
    <w:rsid w:val="00650463"/>
    <w:rsid w:val="006514CD"/>
    <w:rsid w:val="0065275A"/>
    <w:rsid w:val="00654D92"/>
    <w:rsid w:val="006552C6"/>
    <w:rsid w:val="00660A05"/>
    <w:rsid w:val="00660A40"/>
    <w:rsid w:val="00662BAF"/>
    <w:rsid w:val="006651A2"/>
    <w:rsid w:val="00665BAB"/>
    <w:rsid w:val="00666876"/>
    <w:rsid w:val="00670649"/>
    <w:rsid w:val="00675128"/>
    <w:rsid w:val="00684B1A"/>
    <w:rsid w:val="006925FB"/>
    <w:rsid w:val="006932EA"/>
    <w:rsid w:val="0069472B"/>
    <w:rsid w:val="00694749"/>
    <w:rsid w:val="006978B2"/>
    <w:rsid w:val="006A1CE7"/>
    <w:rsid w:val="006A22F6"/>
    <w:rsid w:val="006A29E8"/>
    <w:rsid w:val="006B01CA"/>
    <w:rsid w:val="006B12DC"/>
    <w:rsid w:val="006C4BE3"/>
    <w:rsid w:val="006D0E9B"/>
    <w:rsid w:val="006D2239"/>
    <w:rsid w:val="006E0D12"/>
    <w:rsid w:val="006E1BE2"/>
    <w:rsid w:val="006E4407"/>
    <w:rsid w:val="006E7653"/>
    <w:rsid w:val="006F050A"/>
    <w:rsid w:val="006F0FF6"/>
    <w:rsid w:val="006F1681"/>
    <w:rsid w:val="006F5C32"/>
    <w:rsid w:val="00701FA6"/>
    <w:rsid w:val="0070306F"/>
    <w:rsid w:val="0070473B"/>
    <w:rsid w:val="0070531E"/>
    <w:rsid w:val="007104F6"/>
    <w:rsid w:val="00710D92"/>
    <w:rsid w:val="00713896"/>
    <w:rsid w:val="0071697C"/>
    <w:rsid w:val="00717A38"/>
    <w:rsid w:val="00717FB2"/>
    <w:rsid w:val="007229F6"/>
    <w:rsid w:val="007249B2"/>
    <w:rsid w:val="007249CB"/>
    <w:rsid w:val="00725368"/>
    <w:rsid w:val="00727914"/>
    <w:rsid w:val="00727EBD"/>
    <w:rsid w:val="00731CB7"/>
    <w:rsid w:val="00732243"/>
    <w:rsid w:val="00732805"/>
    <w:rsid w:val="0073296D"/>
    <w:rsid w:val="00732D22"/>
    <w:rsid w:val="00736683"/>
    <w:rsid w:val="00737359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4B51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873B5"/>
    <w:rsid w:val="0078761C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B1563"/>
    <w:rsid w:val="007C2402"/>
    <w:rsid w:val="007C29AA"/>
    <w:rsid w:val="007C57E7"/>
    <w:rsid w:val="007D3C28"/>
    <w:rsid w:val="007D4E0A"/>
    <w:rsid w:val="007D68EE"/>
    <w:rsid w:val="007E0B4F"/>
    <w:rsid w:val="007E0BBB"/>
    <w:rsid w:val="007E16C1"/>
    <w:rsid w:val="007E7648"/>
    <w:rsid w:val="007F2D1D"/>
    <w:rsid w:val="00802395"/>
    <w:rsid w:val="00802E06"/>
    <w:rsid w:val="008051C3"/>
    <w:rsid w:val="0080738A"/>
    <w:rsid w:val="00807E11"/>
    <w:rsid w:val="0081011D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735E"/>
    <w:rsid w:val="00837CBF"/>
    <w:rsid w:val="00843705"/>
    <w:rsid w:val="00845391"/>
    <w:rsid w:val="00847A31"/>
    <w:rsid w:val="00850D0C"/>
    <w:rsid w:val="0085553A"/>
    <w:rsid w:val="008620FB"/>
    <w:rsid w:val="00871E83"/>
    <w:rsid w:val="00876DCA"/>
    <w:rsid w:val="00880B43"/>
    <w:rsid w:val="00886B6C"/>
    <w:rsid w:val="00887F0E"/>
    <w:rsid w:val="0089066F"/>
    <w:rsid w:val="00891A1D"/>
    <w:rsid w:val="008949E1"/>
    <w:rsid w:val="00896FB4"/>
    <w:rsid w:val="008A665A"/>
    <w:rsid w:val="008B0DBE"/>
    <w:rsid w:val="008B1EFD"/>
    <w:rsid w:val="008B4876"/>
    <w:rsid w:val="008B710D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E45"/>
    <w:rsid w:val="00931F2B"/>
    <w:rsid w:val="00932662"/>
    <w:rsid w:val="00934FE1"/>
    <w:rsid w:val="00936367"/>
    <w:rsid w:val="00936F8D"/>
    <w:rsid w:val="00937F66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23B7"/>
    <w:rsid w:val="00976413"/>
    <w:rsid w:val="009800F5"/>
    <w:rsid w:val="00980715"/>
    <w:rsid w:val="00981E7F"/>
    <w:rsid w:val="00982C4C"/>
    <w:rsid w:val="00986039"/>
    <w:rsid w:val="00987497"/>
    <w:rsid w:val="009923C7"/>
    <w:rsid w:val="00995EC7"/>
    <w:rsid w:val="00996528"/>
    <w:rsid w:val="009978A7"/>
    <w:rsid w:val="009A1F9B"/>
    <w:rsid w:val="009A2DB3"/>
    <w:rsid w:val="009A2F86"/>
    <w:rsid w:val="009B00DC"/>
    <w:rsid w:val="009B2253"/>
    <w:rsid w:val="009B7559"/>
    <w:rsid w:val="009C6C9B"/>
    <w:rsid w:val="009C7F8A"/>
    <w:rsid w:val="009D3C3B"/>
    <w:rsid w:val="009D46EA"/>
    <w:rsid w:val="009D7EFE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4B7"/>
    <w:rsid w:val="00A155F9"/>
    <w:rsid w:val="00A164B7"/>
    <w:rsid w:val="00A21DEF"/>
    <w:rsid w:val="00A300C3"/>
    <w:rsid w:val="00A319FD"/>
    <w:rsid w:val="00A3369A"/>
    <w:rsid w:val="00A462C6"/>
    <w:rsid w:val="00A467B0"/>
    <w:rsid w:val="00A53918"/>
    <w:rsid w:val="00A55023"/>
    <w:rsid w:val="00A70E8C"/>
    <w:rsid w:val="00A739CB"/>
    <w:rsid w:val="00A73A53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B24EC"/>
    <w:rsid w:val="00AC0074"/>
    <w:rsid w:val="00AC1D02"/>
    <w:rsid w:val="00AC4630"/>
    <w:rsid w:val="00AD00ED"/>
    <w:rsid w:val="00AD0294"/>
    <w:rsid w:val="00AD681E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2A88"/>
    <w:rsid w:val="00B43D73"/>
    <w:rsid w:val="00B46551"/>
    <w:rsid w:val="00B517DD"/>
    <w:rsid w:val="00B51DB5"/>
    <w:rsid w:val="00B61445"/>
    <w:rsid w:val="00B61DDD"/>
    <w:rsid w:val="00B623B8"/>
    <w:rsid w:val="00B638B9"/>
    <w:rsid w:val="00B64DD4"/>
    <w:rsid w:val="00B64F13"/>
    <w:rsid w:val="00B73DEA"/>
    <w:rsid w:val="00B8332C"/>
    <w:rsid w:val="00B85517"/>
    <w:rsid w:val="00B8704C"/>
    <w:rsid w:val="00B90132"/>
    <w:rsid w:val="00B904AC"/>
    <w:rsid w:val="00B91BAB"/>
    <w:rsid w:val="00B94172"/>
    <w:rsid w:val="00BA00DF"/>
    <w:rsid w:val="00BA5432"/>
    <w:rsid w:val="00BA7DD8"/>
    <w:rsid w:val="00BB333E"/>
    <w:rsid w:val="00BC1F3A"/>
    <w:rsid w:val="00BC5BDA"/>
    <w:rsid w:val="00BD019E"/>
    <w:rsid w:val="00BD304D"/>
    <w:rsid w:val="00BD61E5"/>
    <w:rsid w:val="00BD793B"/>
    <w:rsid w:val="00BF2BBA"/>
    <w:rsid w:val="00BF3D6B"/>
    <w:rsid w:val="00BF7209"/>
    <w:rsid w:val="00C03469"/>
    <w:rsid w:val="00C03DCA"/>
    <w:rsid w:val="00C06212"/>
    <w:rsid w:val="00C1142C"/>
    <w:rsid w:val="00C128FB"/>
    <w:rsid w:val="00C14A4F"/>
    <w:rsid w:val="00C17D32"/>
    <w:rsid w:val="00C271BB"/>
    <w:rsid w:val="00C32613"/>
    <w:rsid w:val="00C41AE1"/>
    <w:rsid w:val="00C44B14"/>
    <w:rsid w:val="00C4538D"/>
    <w:rsid w:val="00C461FF"/>
    <w:rsid w:val="00C47D3A"/>
    <w:rsid w:val="00C50274"/>
    <w:rsid w:val="00C5423E"/>
    <w:rsid w:val="00C72FAB"/>
    <w:rsid w:val="00C73FD3"/>
    <w:rsid w:val="00C822AF"/>
    <w:rsid w:val="00C90428"/>
    <w:rsid w:val="00C91DD7"/>
    <w:rsid w:val="00C9472A"/>
    <w:rsid w:val="00C95C6E"/>
    <w:rsid w:val="00C96A34"/>
    <w:rsid w:val="00C96C07"/>
    <w:rsid w:val="00CA016B"/>
    <w:rsid w:val="00CA17C5"/>
    <w:rsid w:val="00CA71F8"/>
    <w:rsid w:val="00CB6709"/>
    <w:rsid w:val="00CC2FE0"/>
    <w:rsid w:val="00CD1544"/>
    <w:rsid w:val="00CD186C"/>
    <w:rsid w:val="00CD4663"/>
    <w:rsid w:val="00CE4F6D"/>
    <w:rsid w:val="00CE5E96"/>
    <w:rsid w:val="00CE752A"/>
    <w:rsid w:val="00CF2B1E"/>
    <w:rsid w:val="00CF39D4"/>
    <w:rsid w:val="00D04103"/>
    <w:rsid w:val="00D04D8B"/>
    <w:rsid w:val="00D079B0"/>
    <w:rsid w:val="00D10414"/>
    <w:rsid w:val="00D13861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777"/>
    <w:rsid w:val="00D70EDE"/>
    <w:rsid w:val="00D72B03"/>
    <w:rsid w:val="00D74468"/>
    <w:rsid w:val="00D9290D"/>
    <w:rsid w:val="00D93360"/>
    <w:rsid w:val="00D958E9"/>
    <w:rsid w:val="00DA2F75"/>
    <w:rsid w:val="00DB5728"/>
    <w:rsid w:val="00DC112E"/>
    <w:rsid w:val="00DC1C49"/>
    <w:rsid w:val="00DC4B20"/>
    <w:rsid w:val="00DC4FC9"/>
    <w:rsid w:val="00DD0C19"/>
    <w:rsid w:val="00DD476E"/>
    <w:rsid w:val="00DD4E71"/>
    <w:rsid w:val="00DD5335"/>
    <w:rsid w:val="00DE21E5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70D5"/>
    <w:rsid w:val="00E27659"/>
    <w:rsid w:val="00E303A6"/>
    <w:rsid w:val="00E320C3"/>
    <w:rsid w:val="00E36BC9"/>
    <w:rsid w:val="00E463CD"/>
    <w:rsid w:val="00E4751B"/>
    <w:rsid w:val="00E47CB0"/>
    <w:rsid w:val="00E50FF1"/>
    <w:rsid w:val="00E51B27"/>
    <w:rsid w:val="00E65AFF"/>
    <w:rsid w:val="00E71D5C"/>
    <w:rsid w:val="00E7695F"/>
    <w:rsid w:val="00E83192"/>
    <w:rsid w:val="00E834D5"/>
    <w:rsid w:val="00E83C97"/>
    <w:rsid w:val="00E85BF5"/>
    <w:rsid w:val="00E87E12"/>
    <w:rsid w:val="00E935EC"/>
    <w:rsid w:val="00E943FF"/>
    <w:rsid w:val="00E94BDB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D39"/>
    <w:rsid w:val="00EC5E10"/>
    <w:rsid w:val="00EE1740"/>
    <w:rsid w:val="00EE22A0"/>
    <w:rsid w:val="00EF03F0"/>
    <w:rsid w:val="00EF6A06"/>
    <w:rsid w:val="00EF7293"/>
    <w:rsid w:val="00F06E88"/>
    <w:rsid w:val="00F07F37"/>
    <w:rsid w:val="00F12CC0"/>
    <w:rsid w:val="00F13DDE"/>
    <w:rsid w:val="00F177E0"/>
    <w:rsid w:val="00F20CAF"/>
    <w:rsid w:val="00F22D32"/>
    <w:rsid w:val="00F2664D"/>
    <w:rsid w:val="00F30418"/>
    <w:rsid w:val="00F3215E"/>
    <w:rsid w:val="00F3231F"/>
    <w:rsid w:val="00F35E4D"/>
    <w:rsid w:val="00F41CC2"/>
    <w:rsid w:val="00F44E66"/>
    <w:rsid w:val="00F52D73"/>
    <w:rsid w:val="00F65834"/>
    <w:rsid w:val="00F66B6F"/>
    <w:rsid w:val="00F74DA3"/>
    <w:rsid w:val="00F83FF6"/>
    <w:rsid w:val="00F91DFA"/>
    <w:rsid w:val="00F9385C"/>
    <w:rsid w:val="00F9460D"/>
    <w:rsid w:val="00F95288"/>
    <w:rsid w:val="00F9791B"/>
    <w:rsid w:val="00FA03B2"/>
    <w:rsid w:val="00FA2BE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E4E0A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E463CD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E463CD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BF7209"/>
    <w:pPr>
      <w:jc w:val="center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package" Target="embeddings/Microsoft_Word_Document.docx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2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chart" Target="charts/chart1.xml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cky\Documents\ML\ML_Git\Dataset\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cky\Documents\ML\ML_Git\Dataset\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Classifier Accuracy over Training</a:t>
            </a:r>
            <a:r>
              <a:rPr lang="en-GB" baseline="0"/>
              <a:t> &amp; Test Sets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logistic regression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Sheet1!$B$27:$G$27</c:f>
              <c:numCache>
                <c:formatCode>General</c:formatCode>
                <c:ptCount val="6"/>
                <c:pt idx="0">
                  <c:v>88.99</c:v>
                </c:pt>
                <c:pt idx="1">
                  <c:v>63.34</c:v>
                </c:pt>
                <c:pt idx="2">
                  <c:v>86.98</c:v>
                </c:pt>
                <c:pt idx="3">
                  <c:v>64.44</c:v>
                </c:pt>
                <c:pt idx="4">
                  <c:v>86.97</c:v>
                </c:pt>
                <c:pt idx="5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0E-4B3B-AD64-53A281761275}"/>
            </c:ext>
          </c:extLst>
        </c:ser>
        <c:ser>
          <c:idx val="1"/>
          <c:order val="1"/>
          <c:tx>
            <c:strRef>
              <c:f>Sheet1!$A$28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Sheet1!$B$28:$G$28</c:f>
              <c:numCache>
                <c:formatCode>General</c:formatCode>
                <c:ptCount val="6"/>
                <c:pt idx="0">
                  <c:v>70.400000000000006</c:v>
                </c:pt>
                <c:pt idx="1">
                  <c:v>62.98</c:v>
                </c:pt>
                <c:pt idx="2">
                  <c:v>69.69</c:v>
                </c:pt>
                <c:pt idx="3">
                  <c:v>62.99</c:v>
                </c:pt>
                <c:pt idx="4">
                  <c:v>70.069999999999993</c:v>
                </c:pt>
                <c:pt idx="5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0E-4B3B-AD64-53A281761275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Sheet1!$B$29:$G$29</c:f>
              <c:numCache>
                <c:formatCode>General</c:formatCode>
                <c:ptCount val="6"/>
                <c:pt idx="0">
                  <c:v>73.14</c:v>
                </c:pt>
                <c:pt idx="1">
                  <c:v>65.08</c:v>
                </c:pt>
                <c:pt idx="2">
                  <c:v>72.09</c:v>
                </c:pt>
                <c:pt idx="3">
                  <c:v>64.91</c:v>
                </c:pt>
                <c:pt idx="4">
                  <c:v>72.28</c:v>
                </c:pt>
                <c:pt idx="5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0E-4B3B-AD64-53A281761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9262896"/>
        <c:axId val="239263856"/>
        <c:extLst>
          <c:ext xmlns:c15="http://schemas.microsoft.com/office/drawing/2012/chart" uri="{02D57815-91ED-43cb-92C2-25804820EDAC}">
            <c15:filteredBa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Sheet1!$A$30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>
                      <c:ext uri="{02D57815-91ED-43cb-92C2-25804820EDAC}">
                        <c15:formulaRef>
                          <c15:sqref>Sheet1!$B$25:$G$26</c15:sqref>
                        </c15:formulaRef>
                      </c:ext>
                    </c:extLst>
                    <c:multiLvlStrCache>
                      <c:ptCount val="6"/>
                      <c:lvl>
                        <c:pt idx="0">
                          <c:v>Training Set</c:v>
                        </c:pt>
                        <c:pt idx="1">
                          <c:v>Test Set</c:v>
                        </c:pt>
                        <c:pt idx="2">
                          <c:v>Training Set</c:v>
                        </c:pt>
                        <c:pt idx="3">
                          <c:v>Test Set</c:v>
                        </c:pt>
                        <c:pt idx="4">
                          <c:v>Training Set</c:v>
                        </c:pt>
                        <c:pt idx="5">
                          <c:v>Test Set</c:v>
                        </c:pt>
                      </c:lvl>
                      <c:lvl>
                        <c:pt idx="0">
                          <c:v>70%/30% Split</c:v>
                        </c:pt>
                        <c:pt idx="2">
                          <c:v>75%/25% Split</c:v>
                        </c:pt>
                        <c:pt idx="4">
                          <c:v>80%/20% Split</c:v>
                        </c:pt>
                      </c:lvl>
                    </c:multiLvlStrCache>
                  </c:multiLvlStrRef>
                </c:cat>
                <c:val>
                  <c:numRef>
                    <c:extLst>
                      <c:ext uri="{02D57815-91ED-43cb-92C2-25804820EDAC}">
                        <c15:formulaRef>
                          <c15:sqref>Sheet1!$B$30:$G$30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830E-4B3B-AD64-53A281761275}"/>
                  </c:ext>
                </c:extLst>
              </c15:ser>
            </c15:filteredBarSeries>
          </c:ext>
        </c:extLst>
      </c:barChart>
      <c:catAx>
        <c:axId val="239262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3856"/>
        <c:crosses val="autoZero"/>
        <c:auto val="1"/>
        <c:lblAlgn val="ctr"/>
        <c:lblOffset val="100"/>
        <c:noMultiLvlLbl val="0"/>
      </c:catAx>
      <c:valAx>
        <c:axId val="239263856"/>
        <c:scaling>
          <c:orientation val="minMax"/>
          <c:min val="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 Accuracy over Test Sets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Sheet1!$M$29:$N$29</c:f>
              <c:strCache>
                <c:ptCount val="2"/>
                <c:pt idx="1">
                  <c:v>Naïve 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Sheet1!$O$28:$Q$28</c:f>
              <c:numCache>
                <c:formatCode>General</c:formatCode>
                <c:ptCount val="3"/>
                <c:pt idx="0">
                  <c:v>63.34</c:v>
                </c:pt>
                <c:pt idx="1">
                  <c:v>64.44</c:v>
                </c:pt>
                <c:pt idx="2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7C-4827-99BF-78486D8669CC}"/>
            </c:ext>
          </c:extLst>
        </c:ser>
        <c:ser>
          <c:idx val="1"/>
          <c:order val="1"/>
          <c:tx>
            <c:strRef>
              <c:f>Sheet1!$M$30:$N$30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Sheet1!$O$29:$Q$29</c:f>
              <c:numCache>
                <c:formatCode>General</c:formatCode>
                <c:ptCount val="3"/>
                <c:pt idx="0">
                  <c:v>62.98</c:v>
                </c:pt>
                <c:pt idx="1">
                  <c:v>62.99</c:v>
                </c:pt>
                <c:pt idx="2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57C-4827-99BF-78486D8669CC}"/>
            </c:ext>
          </c:extLst>
        </c:ser>
        <c:ser>
          <c:idx val="2"/>
          <c:order val="2"/>
          <c:tx>
            <c:strRef>
              <c:f>Sheet1!$M$31:$N$31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Sheet1!$O$30:$Q$30</c:f>
              <c:numCache>
                <c:formatCode>General</c:formatCode>
                <c:ptCount val="3"/>
                <c:pt idx="0">
                  <c:v>65.08</c:v>
                </c:pt>
                <c:pt idx="1">
                  <c:v>64.91</c:v>
                </c:pt>
                <c:pt idx="2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57C-4827-99BF-78486D866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1869240"/>
        <c:axId val="561865080"/>
      </c:barChart>
      <c:catAx>
        <c:axId val="561869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5080"/>
        <c:crosses val="autoZero"/>
        <c:auto val="1"/>
        <c:lblAlgn val="ctr"/>
        <c:lblOffset val="100"/>
        <c:noMultiLvlLbl val="0"/>
      </c:catAx>
      <c:valAx>
        <c:axId val="561865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9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1741B935-2612-4AE1-AED3-D9BF13337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ACM.dotm</Template>
  <TotalTime>3</TotalTime>
  <Pages>6</Pages>
  <Words>1883</Words>
  <Characters>10736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12594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Nicholas bonello</cp:lastModifiedBy>
  <cp:revision>3</cp:revision>
  <cp:lastPrinted>2018-12-17T21:54:00Z</cp:lastPrinted>
  <dcterms:created xsi:type="dcterms:W3CDTF">2018-12-17T21:54:00Z</dcterms:created>
  <dcterms:modified xsi:type="dcterms:W3CDTF">2018-12-17T21:56:00Z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