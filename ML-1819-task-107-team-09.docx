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lastRenderedPageBreak/>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4C1346E2"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 xml:space="preserve">Nicholas </w:t>
      </w:r>
      <w:proofErr w:type="spellStart"/>
      <w:r>
        <w:rPr>
          <w:b w:val="0"/>
          <w:bCs/>
          <w:sz w:val="22"/>
          <w:szCs w:val="22"/>
          <w14:ligatures w14:val="standard"/>
        </w:rPr>
        <w:t>Bonello</w:t>
      </w:r>
      <w:proofErr w:type="spellEnd"/>
      <w:r w:rsidR="005459AC">
        <w:rPr>
          <w:b w:val="0"/>
          <w:bCs/>
          <w:sz w:val="22"/>
          <w:szCs w:val="22"/>
          <w14:ligatures w14:val="standard"/>
        </w:rPr>
        <w:t xml:space="preserve">: </w:t>
      </w:r>
      <w:r>
        <w:rPr>
          <w:b w:val="0"/>
          <w:bCs/>
          <w:sz w:val="22"/>
          <w:szCs w:val="22"/>
          <w14:ligatures w14:val="standard"/>
        </w:rPr>
        <w:t>Plot and analyze the tweets count and favorite counts;</w:t>
      </w:r>
      <w:r w:rsidR="005459AC">
        <w:rPr>
          <w:b w:val="0"/>
          <w:bCs/>
          <w:sz w:val="22"/>
          <w:szCs w:val="22"/>
          <w14:ligatures w14:val="standard"/>
        </w:rPr>
        <w:t xml:space="preserve"> </w:t>
      </w:r>
      <w:r>
        <w:rPr>
          <w:b w:val="0"/>
          <w:bCs/>
          <w:sz w:val="22"/>
          <w:szCs w:val="22"/>
          <w14:ligatures w14:val="standard"/>
        </w:rPr>
        <w:t>Plot and analyze</w:t>
      </w:r>
      <w:r w:rsidR="005459AC">
        <w:rPr>
          <w:b w:val="0"/>
          <w:bCs/>
          <w:sz w:val="22"/>
          <w:szCs w:val="22"/>
          <w14:ligatures w14:val="standard"/>
        </w:rPr>
        <w:t xml:space="preserve"> side bar color and link color; </w:t>
      </w:r>
      <w:r>
        <w:rPr>
          <w:b w:val="0"/>
          <w:bCs/>
          <w:sz w:val="22"/>
          <w:szCs w:val="22"/>
          <w14:ligatures w14:val="standard"/>
        </w:rPr>
        <w:t>Plot and analyze the color in RGB separately;</w:t>
      </w:r>
      <w:r w:rsidR="005459AC">
        <w:rPr>
          <w:b w:val="0"/>
          <w:bCs/>
          <w:sz w:val="22"/>
          <w:szCs w:val="22"/>
          <w14:ligatures w14:val="standard"/>
        </w:rPr>
        <w:t xml:space="preserve"> </w:t>
      </w:r>
      <w:r>
        <w:rPr>
          <w:b w:val="0"/>
          <w:bCs/>
          <w:sz w:val="22"/>
          <w:szCs w:val="22"/>
          <w14:ligatures w14:val="standard"/>
        </w:rPr>
        <w:t xml:space="preserve">Process the tweet content and description and apply logistic regression </w:t>
      </w:r>
      <w:proofErr w:type="spellStart"/>
      <w:proofErr w:type="gramStart"/>
      <w:r>
        <w:rPr>
          <w:b w:val="0"/>
          <w:bCs/>
          <w:sz w:val="22"/>
          <w:szCs w:val="22"/>
          <w14:ligatures w14:val="standard"/>
        </w:rPr>
        <w:t>on.Write</w:t>
      </w:r>
      <w:proofErr w:type="spellEnd"/>
      <w:proofErr w:type="gramEnd"/>
      <w:r>
        <w:rPr>
          <w:b w:val="0"/>
          <w:bCs/>
          <w:sz w:val="22"/>
          <w:szCs w:val="22"/>
          <w14:ligatures w14:val="standard"/>
        </w:rPr>
        <w:t xml:space="preserve"> the report.</w:t>
      </w:r>
    </w:p>
    <w:p w14:paraId="1336FCA4" w14:textId="51D902E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Siddharth</w:t>
      </w:r>
      <w:proofErr w:type="spellEnd"/>
      <w:r>
        <w:rPr>
          <w:b w:val="0"/>
          <w:bCs/>
          <w:sz w:val="22"/>
          <w:szCs w:val="22"/>
          <w14:ligatures w14:val="standard"/>
        </w:rPr>
        <w:t xml:space="preserve">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777777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Pr="005459AC">
        <w:rPr>
          <w:b w:val="0"/>
          <w:bCs/>
          <w:color w:val="FF0000"/>
          <w:sz w:val="24"/>
          <w:szCs w:val="24"/>
          <w14:ligatures w14:val="standard"/>
        </w:rPr>
        <w:t>988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6281E4E0" w:rsidR="005C12DF" w:rsidRDefault="005459AC"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rPr>
        <w:drawing>
          <wp:inline distT="0" distB="0" distL="0" distR="0" wp14:anchorId="4F4771C7" wp14:editId="05A9E9FB">
            <wp:extent cx="3024793" cy="282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8 at 08.04.31.png"/>
                    <pic:cNvPicPr/>
                  </pic:nvPicPr>
                  <pic:blipFill>
                    <a:blip r:embed="rId15">
                      <a:extLst>
                        <a:ext uri="{28A0092B-C50C-407E-A947-70E740481C1C}">
                          <a14:useLocalDpi xmlns:a14="http://schemas.microsoft.com/office/drawing/2010/main" val="0"/>
                        </a:ext>
                      </a:extLst>
                    </a:blip>
                    <a:stretch>
                      <a:fillRect/>
                    </a:stretch>
                  </pic:blipFill>
                  <pic:spPr>
                    <a:xfrm>
                      <a:off x="0" y="0"/>
                      <a:ext cx="3047114" cy="2842764"/>
                    </a:xfrm>
                    <a:prstGeom prst="rect">
                      <a:avLst/>
                    </a:prstGeom>
                  </pic:spPr>
                </pic:pic>
              </a:graphicData>
            </a:graphic>
          </wp:inline>
        </w:drawing>
      </w:r>
      <w:bookmarkStart w:id="1" w:name="_GoBack"/>
      <w:bookmarkEnd w:id="1"/>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lastRenderedPageBreak/>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lastRenderedPageBreak/>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lastRenderedPageBreak/>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lastRenderedPageBreak/>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lastRenderedPageBreak/>
        <w:t>1</w:t>
      </w:r>
      <w:r w:rsidR="005807EC" w:rsidRPr="00176DF7">
        <w:t xml:space="preserve"> </w:t>
      </w:r>
      <w:r w:rsidR="004C7D54" w:rsidRPr="00176DF7">
        <w:t>I</w:t>
      </w:r>
      <w:r w:rsidR="005807EC" w:rsidRPr="00176DF7">
        <w:t>NTRODUCTION</w:t>
      </w:r>
    </w:p>
    <w:p w14:paraId="7CF9537C" w14:textId="5DF2C81B" w:rsidR="000066B1" w:rsidRPr="000066B1" w:rsidRDefault="000066B1" w:rsidP="00D65B2C">
      <w:pPr>
        <w:pStyle w:val="AbsHead"/>
      </w:pPr>
      <w:r w:rsidRPr="000066B1">
        <w:t>Gender prediction is an important tool that can be used to improve existing predictive models. Most existing works focusing on gender prediction through blogs or microblogs such as twitter generally focus on making use of analy</w:t>
      </w:r>
      <w:r w:rsidR="00F22D32">
        <w:t>s</w:t>
      </w:r>
      <w:r w:rsidRPr="000066B1">
        <w:t xml:space="preserve">ing the language used in text – in this case the tweets and user bio. </w:t>
      </w:r>
    </w:p>
    <w:p w14:paraId="59C434EA" w14:textId="6F1B315B"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 profile background colo</w:t>
      </w:r>
      <w:r w:rsidR="00C73FD3">
        <w:t>u</w:t>
      </w:r>
      <w:r w:rsidRPr="000066B1">
        <w:t>rs and link colo</w:t>
      </w:r>
      <w:r w:rsidR="00C73FD3">
        <w:t>u</w:t>
      </w:r>
      <w:r w:rsidRPr="000066B1">
        <w:t xml:space="preserve">rs. </w:t>
      </w:r>
    </w:p>
    <w:p w14:paraId="3966318E" w14:textId="4A39E05D" w:rsidR="00CA71F8" w:rsidRDefault="00CA71F8" w:rsidP="00D65B2C">
      <w:pPr>
        <w:pStyle w:val="AbsHead"/>
      </w:pPr>
      <w:r>
        <w:t>We will also be applying natural language processing and machine learning algorithms to the text in tweets to try and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4CF40FF7" w14:textId="6C2BE768" w:rsidR="00E47CB0" w:rsidRDefault="00D04D8B" w:rsidP="00D04D8B">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 xml:space="preserve">. </w:t>
      </w:r>
    </w:p>
    <w:p w14:paraId="32A0EEE3" w14:textId="474AD1D5" w:rsidR="00D04D8B" w:rsidRDefault="00E47CB0" w:rsidP="00D65B2C">
      <w:pPr>
        <w:pStyle w:val="AbsHead"/>
      </w:pPr>
      <w:r w:rsidRPr="00E47CB0">
        <w:t xml:space="preserve">According to Chen </w:t>
      </w:r>
      <w:r w:rsidRPr="00E47CB0">
        <w:rPr>
          <w:i/>
        </w:rPr>
        <w:t>et al.</w:t>
      </w:r>
      <w:r>
        <w:t xml:space="preserve"> </w:t>
      </w:r>
      <w:r w:rsidRPr="00E47CB0">
        <w:t>[1], K</w:t>
      </w:r>
      <w:r>
        <w:t>-Nearest Neighbour (KNN)</w:t>
      </w:r>
      <w:r w:rsidRPr="00E47CB0">
        <w:t xml:space="preserve"> is an effective and easy to implement machine learning algorithm, but not perfect for text classification</w:t>
      </w:r>
      <w:r w:rsidR="00D04D8B">
        <w:t xml:space="preserve"> purposes</w:t>
      </w:r>
      <w:r w:rsidRPr="00E47CB0">
        <w:t>. They proposed an algorithm that combines Latent Semantic Index</w:t>
      </w:r>
      <w:r w:rsidR="00D04D8B">
        <w:t xml:space="preserve">ing </w:t>
      </w:r>
      <w:r w:rsidRPr="00E47CB0">
        <w:t>(LSI) method</w:t>
      </w:r>
      <w:r w:rsidR="00D04D8B">
        <w:t>s</w:t>
      </w:r>
      <w:r w:rsidRPr="00E47CB0">
        <w:t xml:space="preserve"> with KNN to compromise the shortage</w:t>
      </w:r>
      <w:r w:rsidR="00D04D8B">
        <w:t>s</w:t>
      </w:r>
      <w:r w:rsidRPr="00E47CB0">
        <w:t xml:space="preserve"> KNN has. From their results, the </w:t>
      </w:r>
      <w:r w:rsidR="00D04D8B">
        <w:t xml:space="preserve">effectiveness in processing large scale data </w:t>
      </w:r>
      <w:r w:rsidRPr="00E47CB0">
        <w:t>improved with the new algorithm.</w:t>
      </w:r>
    </w:p>
    <w:p w14:paraId="4DEB4087" w14:textId="10C64541"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2C4B3516"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tweet contents, etc. </w:t>
      </w:r>
      <w:r>
        <w:t xml:space="preserve">was </w:t>
      </w:r>
      <w:r w:rsidR="005A41EF">
        <w:t>taken from Kaggle [</w:t>
      </w:r>
      <w:r w:rsidR="00F35E4D">
        <w:t>5</w:t>
      </w:r>
      <w:r w:rsidR="005A41EF">
        <w:t>].</w:t>
      </w:r>
      <w:r w:rsidR="00A102F7">
        <w:t xml:space="preserve"> The dataset provides labelled data for twitter users that are either male, female or a brand.</w:t>
      </w:r>
    </w:p>
    <w:p w14:paraId="1A7CBBBF" w14:textId="209A4503" w:rsidR="00212248" w:rsidRDefault="00212248" w:rsidP="00D65B2C">
      <w:pPr>
        <w:pStyle w:val="AbsHead"/>
        <w:numPr>
          <w:ilvl w:val="0"/>
          <w:numId w:val="33"/>
        </w:numPr>
      </w:pPr>
      <w:r w:rsidRPr="00212248">
        <w:t xml:space="preserve">Data Processing </w:t>
      </w:r>
    </w:p>
    <w:p w14:paraId="577A6183" w14:textId="30814B6B"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accuracy was </w:t>
      </w:r>
      <w:r w:rsidR="00D079B0">
        <w:lastRenderedPageBreak/>
        <w:t xml:space="preserve">less than 80%. </w:t>
      </w:r>
      <w:r w:rsidR="0017484E">
        <w:t>Then, we</w:t>
      </w:r>
      <w:r w:rsidR="00A102F7">
        <w:t xml:space="preserve"> </w:t>
      </w:r>
      <w:r>
        <w:t>plot</w:t>
      </w:r>
      <w:r w:rsidR="00F35E4D">
        <w:t>ted</w:t>
      </w:r>
      <w:r>
        <w:t xml:space="preserve"> different graphs 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E5FE4DB"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1</w:t>
      </w:r>
      <w:r w:rsidRPr="00005B61">
        <w:rPr>
          <w:b/>
        </w:rPr>
        <w:fldChar w:fldCharType="end"/>
      </w:r>
      <w:r w:rsidRPr="00005B61">
        <w:rPr>
          <w:b/>
        </w:rPr>
        <w:t xml:space="preserve"> - Link Colour vs Background colour in Red spectrum</w:t>
      </w:r>
    </w:p>
    <w:p w14:paraId="2804EA1A" w14:textId="215B901A" w:rsidR="007765E9" w:rsidRDefault="007765E9" w:rsidP="00D65B2C">
      <w:pPr>
        <w:pStyle w:val="AbsHead"/>
      </w:pPr>
      <w:r>
        <w:t xml:space="preserve">The graph above shows the link and background colour frequency distribution in the red spectrum. Values such as 0 and 255 are the default values which explain why </w:t>
      </w:r>
      <w:proofErr w:type="spellStart"/>
      <w:r>
        <w:t>theres</w:t>
      </w:r>
      <w:proofErr w:type="spellEnd"/>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50B405D8"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2</w:t>
      </w:r>
      <w:r w:rsidRPr="00005B61">
        <w:rPr>
          <w:b/>
        </w:rPr>
        <w:fldChar w:fldCharType="end"/>
      </w:r>
      <w:r w:rsidRPr="00005B61">
        <w:rPr>
          <w:b/>
        </w:rPr>
        <w:t xml:space="preserve"> - Number of tweets vs Number of </w:t>
      </w:r>
      <w:proofErr w:type="spellStart"/>
      <w:r w:rsidRPr="00005B61">
        <w:rPr>
          <w:b/>
        </w:rPr>
        <w:t>favorites</w:t>
      </w:r>
      <w:proofErr w:type="spellEnd"/>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2551057D"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Pr="00005B61">
        <w:t>3</w:t>
      </w:r>
      <w:r w:rsidRPr="00005B61">
        <w:fldChar w:fldCharType="end"/>
      </w:r>
      <w:r w:rsidRPr="00005B61">
        <w:t xml:space="preserve"> - Tweet Length vs User Description Length</w:t>
      </w:r>
    </w:p>
    <w:p w14:paraId="19261BF8" w14:textId="304C53F8" w:rsidR="00D6663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 xml:space="preserve">approach was to follow the related works methods and analyse both the tweet and the bio text and apply different machine learning algorithms to determine whether we can predict gender based on text data alone, and to what degree of accuracy. </w:t>
      </w:r>
    </w:p>
    <w:p w14:paraId="6F233D87" w14:textId="7B3E1679" w:rsidR="00D6663C" w:rsidRDefault="00D72B03" w:rsidP="00D65B2C">
      <w:pPr>
        <w:pStyle w:val="AbsHead"/>
      </w:pPr>
      <w:r w:rsidRPr="00176DF7">
        <w:t>4</w:t>
      </w:r>
      <w:r w:rsidR="007864D9" w:rsidRPr="00176DF7">
        <w:t xml:space="preserve"> </w:t>
      </w:r>
      <w:r w:rsidR="005807EC" w:rsidRPr="00176DF7">
        <w:t>RESULTS</w:t>
      </w:r>
      <w:r w:rsidRPr="00176DF7">
        <w:t xml:space="preserve"> &amp; </w:t>
      </w:r>
      <w:r w:rsidR="005807EC" w:rsidRPr="00176DF7">
        <w:t>DISCUSSION</w:t>
      </w:r>
      <w:r w:rsidR="006209A6" w:rsidRPr="00176DF7">
        <w:t xml:space="preserve"> </w:t>
      </w:r>
    </w:p>
    <w:p w14:paraId="5907EF2C" w14:textId="2D9D8DD4" w:rsidR="00D6663C" w:rsidRDefault="00D6663C" w:rsidP="00D65B2C">
      <w:pPr>
        <w:pStyle w:val="AbsHead"/>
      </w:pPr>
      <w:r>
        <w:t>Our first attempt was to look at the different features such as favourites counts, tweet counts, tweet content, user description content, background colour, link colour and even the number of hashtags used per tweet – labels that were easily obtained from the dataset. These labels were not a good discriminant for predicting gender.</w:t>
      </w:r>
      <w:r w:rsidR="00E47CB0">
        <w:tab/>
      </w:r>
    </w:p>
    <w:p w14:paraId="5BD08816" w14:textId="5CB04E8A" w:rsidR="00277605" w:rsidRDefault="00277605" w:rsidP="00D65B2C">
      <w:pPr>
        <w:pStyle w:val="AbsHead"/>
      </w:pPr>
      <w:r>
        <w:t xml:space="preserve">We created a bag-of-words algorithm that calculates the frequency of word usages per gender. A logistic regression classifier was then used to train our dataset on the top words. </w:t>
      </w:r>
    </w:p>
    <w:p w14:paraId="72C1F832" w14:textId="1EC3CE53"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as still relatively weak – 57.27%.</w:t>
      </w:r>
    </w:p>
    <w:p w14:paraId="3BCA8F12" w14:textId="4249DF2D" w:rsidR="00277605" w:rsidRDefault="00277605" w:rsidP="00D65B2C">
      <w:pPr>
        <w:pStyle w:val="AbsHead"/>
      </w:pP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lastRenderedPageBreak/>
        <w:t>This improved the scores of both above models as seen in the table below.</w:t>
      </w:r>
    </w:p>
    <w:tbl>
      <w:tblPr>
        <w:tblStyle w:val="TableGrid"/>
        <w:tblW w:w="0" w:type="auto"/>
        <w:tblLook w:val="04A0" w:firstRow="1" w:lastRow="0" w:firstColumn="1" w:lastColumn="0" w:noHBand="0" w:noVBand="1"/>
      </w:tblPr>
      <w:tblGrid>
        <w:gridCol w:w="1696"/>
        <w:gridCol w:w="1487"/>
        <w:gridCol w:w="1607"/>
      </w:tblGrid>
      <w:tr w:rsidR="00D161AB" w14:paraId="634AA022" w14:textId="77777777" w:rsidTr="00B266A0">
        <w:tc>
          <w:tcPr>
            <w:tcW w:w="1696" w:type="dxa"/>
          </w:tcPr>
          <w:p w14:paraId="56EC3DBF" w14:textId="77777777" w:rsidR="00D161AB" w:rsidRDefault="00D161AB" w:rsidP="00D65B2C">
            <w:pPr>
              <w:pStyle w:val="AbsHead"/>
            </w:pPr>
          </w:p>
        </w:tc>
        <w:tc>
          <w:tcPr>
            <w:tcW w:w="1487" w:type="dxa"/>
          </w:tcPr>
          <w:p w14:paraId="4009A945" w14:textId="0A88F78F" w:rsidR="00D161AB" w:rsidRDefault="00D161AB" w:rsidP="00D65B2C">
            <w:pPr>
              <w:pStyle w:val="AbsHead"/>
            </w:pPr>
          </w:p>
        </w:tc>
        <w:tc>
          <w:tcPr>
            <w:tcW w:w="1607" w:type="dxa"/>
          </w:tcPr>
          <w:p w14:paraId="4DAF9096" w14:textId="36479A74" w:rsidR="00D161AB" w:rsidRDefault="00D161AB" w:rsidP="00D65B2C">
            <w:pPr>
              <w:pStyle w:val="AbsHead"/>
            </w:pPr>
            <w:r>
              <w:t>NLP Techniques</w:t>
            </w:r>
          </w:p>
        </w:tc>
      </w:tr>
      <w:tr w:rsidR="00D161AB" w14:paraId="72538E6D" w14:textId="77777777" w:rsidTr="00B266A0">
        <w:tc>
          <w:tcPr>
            <w:tcW w:w="1696" w:type="dxa"/>
          </w:tcPr>
          <w:p w14:paraId="40EE29CB" w14:textId="469898FC" w:rsidR="00D161AB" w:rsidRDefault="00D161AB" w:rsidP="00D65B2C">
            <w:pPr>
              <w:pStyle w:val="AbsHead"/>
            </w:pPr>
            <w:r>
              <w:t>Logistic Regression</w:t>
            </w:r>
          </w:p>
        </w:tc>
        <w:tc>
          <w:tcPr>
            <w:tcW w:w="1487" w:type="dxa"/>
          </w:tcPr>
          <w:p w14:paraId="0BC62ABD" w14:textId="3C2257E1" w:rsidR="00D161AB" w:rsidRDefault="00D161AB" w:rsidP="00D65B2C">
            <w:pPr>
              <w:pStyle w:val="AbsHead"/>
            </w:pPr>
            <w:r>
              <w:t>53.34%</w:t>
            </w:r>
          </w:p>
        </w:tc>
        <w:tc>
          <w:tcPr>
            <w:tcW w:w="1607" w:type="dxa"/>
          </w:tcPr>
          <w:p w14:paraId="4C624DE8" w14:textId="77777777" w:rsidR="00D161AB" w:rsidRDefault="00D161AB" w:rsidP="00D65B2C">
            <w:pPr>
              <w:pStyle w:val="AbsHead"/>
            </w:pPr>
          </w:p>
        </w:tc>
      </w:tr>
      <w:tr w:rsidR="00D161AB" w14:paraId="4F6B64FC" w14:textId="77777777" w:rsidTr="00B266A0">
        <w:tc>
          <w:tcPr>
            <w:tcW w:w="1696" w:type="dxa"/>
          </w:tcPr>
          <w:p w14:paraId="0A8BE0F0" w14:textId="2FF4BEF3" w:rsidR="00D161AB" w:rsidRDefault="00D161AB" w:rsidP="00D65B2C">
            <w:pPr>
              <w:pStyle w:val="AbsHead"/>
            </w:pPr>
            <w:r>
              <w:t>Naïve Bayes</w:t>
            </w:r>
          </w:p>
        </w:tc>
        <w:tc>
          <w:tcPr>
            <w:tcW w:w="1487" w:type="dxa"/>
          </w:tcPr>
          <w:p w14:paraId="33411C0C" w14:textId="2E97EDCD" w:rsidR="00D161AB" w:rsidRDefault="00D161AB" w:rsidP="00D65B2C">
            <w:pPr>
              <w:pStyle w:val="AbsHead"/>
            </w:pPr>
            <w:r>
              <w:t>57.27%</w:t>
            </w:r>
          </w:p>
        </w:tc>
        <w:tc>
          <w:tcPr>
            <w:tcW w:w="1607" w:type="dxa"/>
          </w:tcPr>
          <w:p w14:paraId="63DDCF6D" w14:textId="77777777" w:rsidR="00D161AB" w:rsidRDefault="00D161AB" w:rsidP="00D65B2C">
            <w:pPr>
              <w:pStyle w:val="AbsHead"/>
            </w:pPr>
          </w:p>
        </w:tc>
      </w:tr>
    </w:tbl>
    <w:p w14:paraId="695849AA" w14:textId="1F6A2BA6" w:rsidR="00D6663C" w:rsidRDefault="00D6663C" w:rsidP="00D65B2C">
      <w:pPr>
        <w:pStyle w:val="AbsHead"/>
      </w:pPr>
    </w:p>
    <w:p w14:paraId="4E16067B" w14:textId="2476D4E8" w:rsidR="00B40F27"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0D2B2E47" w:rsidR="00B40F27" w:rsidRDefault="00B40F27" w:rsidP="00D65B2C">
      <w:pPr>
        <w:pStyle w:val="AbsHead"/>
      </w:pPr>
      <w:r>
        <w:t>Previous works could successfully predict gender with an accuracy of 67.2% when only considering a randomly obtained tweet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717" cy="1490587"/>
                    </a:xfrm>
                    <a:prstGeom prst="rect">
                      <a:avLst/>
                    </a:prstGeom>
                  </pic:spPr>
                </pic:pic>
              </a:graphicData>
            </a:graphic>
          </wp:inline>
        </w:drawing>
      </w:r>
    </w:p>
    <w:p w14:paraId="1F6EB298" w14:textId="1990C97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05B61">
        <w:rPr>
          <w:bCs/>
          <w:noProof/>
        </w:rPr>
        <w:t>4</w:t>
      </w:r>
      <w:r w:rsidRPr="00D65B2C">
        <w:rPr>
          <w:bCs/>
        </w:rPr>
        <w:fldChar w:fldCharType="end"/>
      </w:r>
      <w:r w:rsidRPr="00D65B2C">
        <w:t xml:space="preserve"> - Burger </w:t>
      </w:r>
      <w:proofErr w:type="gramStart"/>
      <w:r w:rsidRPr="00D65B2C">
        <w:t>et al.</w:t>
      </w:r>
      <w:proofErr w:type="gramEnd"/>
      <w:r w:rsidRPr="00D65B2C">
        <w:t xml:space="preserve"> Results</w:t>
      </w:r>
    </w:p>
    <w:p w14:paraId="0007B215" w14:textId="628D22C8" w:rsidR="00CA016B" w:rsidRDefault="00D72B03" w:rsidP="00D65B2C">
      <w:pPr>
        <w:pStyle w:val="AbsHead"/>
      </w:pPr>
      <w:r w:rsidRPr="00176DF7">
        <w:t xml:space="preserve">5 </w:t>
      </w:r>
      <w:r w:rsidR="005807EC" w:rsidRPr="00176DF7">
        <w:t>LIMITATIONS</w:t>
      </w:r>
      <w:r w:rsidRPr="00176DF7">
        <w:t xml:space="preserve"> &amp; </w:t>
      </w:r>
      <w:r w:rsidR="005807EC" w:rsidRPr="00176DF7">
        <w:t>OUTLOOK</w:t>
      </w:r>
    </w:p>
    <w:p w14:paraId="085D10B9" w14:textId="74C63B2C" w:rsidR="001D6C8D" w:rsidRDefault="00732805" w:rsidP="00D65B2C">
      <w:pPr>
        <w:pStyle w:val="AbsHead"/>
      </w:pPr>
      <w:r>
        <w:t xml:space="preserve">Given the limited amount of time available to work on this project, a lot of </w:t>
      </w:r>
      <w:r w:rsidR="00E47CB0">
        <w:t>ideas and proposal</w:t>
      </w:r>
      <w:r w:rsidR="00A1299C">
        <w:t>s</w:t>
      </w:r>
      <w:r w:rsidR="00E47CB0">
        <w:t xml:space="preserve"> have been suggested that we simply were not able to do. </w:t>
      </w:r>
    </w:p>
    <w:p w14:paraId="2A3745B8" w14:textId="347750BA" w:rsidR="00E47CB0" w:rsidRDefault="00E47CB0" w:rsidP="00D65B2C">
      <w:pPr>
        <w:pStyle w:val="AbsHead"/>
      </w:pPr>
      <w:r>
        <w:t xml:space="preserve">For starters, the provided dataset contained lots of extra useless information while also lacking information that could have been used such as more tweets per user. Creating our own larger dataset with a much higher number of 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w:t>
      </w:r>
      <w:proofErr w:type="spellStart"/>
      <w:r w:rsidRPr="00331362">
        <w:t>Guyon</w:t>
      </w:r>
      <w:proofErr w:type="spellEnd"/>
      <w:r w:rsidRPr="00331362">
        <w:t xml:space="preserve">,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24B85" w14:textId="77777777" w:rsidR="00FD7C30" w:rsidRDefault="00FD7C30">
      <w:r>
        <w:separator/>
      </w:r>
    </w:p>
  </w:endnote>
  <w:endnote w:type="continuationSeparator" w:id="0">
    <w:p w14:paraId="5D12EB3D" w14:textId="77777777" w:rsidR="00FD7C30" w:rsidRDefault="00FD7C30">
      <w:r>
        <w:continuationSeparator/>
      </w:r>
    </w:p>
  </w:endnote>
  <w:endnote w:type="continuationNotice" w:id="1">
    <w:p w14:paraId="17E385FC" w14:textId="77777777" w:rsidR="00FD7C30" w:rsidRDefault="00FD7C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4928C" w14:textId="77777777" w:rsidR="00365EB7" w:rsidRDefault="00365EB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425B4" w14:textId="77777777" w:rsidR="00FD7C30" w:rsidRDefault="00FD7C30">
      <w:r>
        <w:separator/>
      </w:r>
    </w:p>
  </w:footnote>
  <w:footnote w:type="continuationSeparator" w:id="0">
    <w:p w14:paraId="4C00BB5E" w14:textId="77777777" w:rsidR="00FD7C30" w:rsidRDefault="00FD7C30">
      <w:r>
        <w:continuationSeparator/>
      </w:r>
    </w:p>
  </w:footnote>
  <w:footnote w:type="continuationNotice" w:id="1">
    <w:p w14:paraId="2FCF594E" w14:textId="77777777" w:rsidR="00FD7C30" w:rsidRDefault="00FD7C3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D380" w14:textId="77777777" w:rsidR="00365EB7" w:rsidRDefault="00365EB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7B3E"/>
    <w:rsid w:val="000D7EC4"/>
    <w:rsid w:val="000E1169"/>
    <w:rsid w:val="000E118B"/>
    <w:rsid w:val="000E278E"/>
    <w:rsid w:val="000E7A87"/>
    <w:rsid w:val="000F6090"/>
    <w:rsid w:val="001041A3"/>
    <w:rsid w:val="0010534D"/>
    <w:rsid w:val="00116C0F"/>
    <w:rsid w:val="00125AC6"/>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43B1"/>
    <w:rsid w:val="001A71BB"/>
    <w:rsid w:val="001B29D6"/>
    <w:rsid w:val="001C3D1D"/>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807EC"/>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51A2"/>
    <w:rsid w:val="00670649"/>
    <w:rsid w:val="00675128"/>
    <w:rsid w:val="006925FB"/>
    <w:rsid w:val="0069472B"/>
    <w:rsid w:val="00694749"/>
    <w:rsid w:val="006978B2"/>
    <w:rsid w:val="006A1CE7"/>
    <w:rsid w:val="006A22F6"/>
    <w:rsid w:val="006A29E8"/>
    <w:rsid w:val="006B01CA"/>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715"/>
    <w:rsid w:val="00981E7F"/>
    <w:rsid w:val="00982C4C"/>
    <w:rsid w:val="00986039"/>
    <w:rsid w:val="009923C7"/>
    <w:rsid w:val="009978A7"/>
    <w:rsid w:val="009A1F9B"/>
    <w:rsid w:val="009A2DB3"/>
    <w:rsid w:val="009B00DC"/>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39CB"/>
    <w:rsid w:val="00A75047"/>
    <w:rsid w:val="00A8507F"/>
    <w:rsid w:val="00A91E16"/>
    <w:rsid w:val="00A95518"/>
    <w:rsid w:val="00AA0DA2"/>
    <w:rsid w:val="00AA10C4"/>
    <w:rsid w:val="00AA57D8"/>
    <w:rsid w:val="00AA5BF1"/>
    <w:rsid w:val="00AA6E2B"/>
    <w:rsid w:val="00AB0733"/>
    <w:rsid w:val="00AB21AA"/>
    <w:rsid w:val="00AB2327"/>
    <w:rsid w:val="00AC1D02"/>
    <w:rsid w:val="00AC4630"/>
    <w:rsid w:val="00AD0294"/>
    <w:rsid w:val="00AE1E64"/>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2E73"/>
    <w:rsid w:val="00FA313D"/>
    <w:rsid w:val="00FB2AFC"/>
    <w:rsid w:val="00FB7A39"/>
    <w:rsid w:val="00FC0E1D"/>
    <w:rsid w:val="00FC53DA"/>
    <w:rsid w:val="00FD16A9"/>
    <w:rsid w:val="00FD25E8"/>
    <w:rsid w:val="00FD5635"/>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
    <w:name w:val="Unresolved Mention"/>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B591AA7-3B05-6E43-A080-1B306B961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21</TotalTime>
  <Pages>4</Pages>
  <Words>1406</Words>
  <Characters>8018</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9406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ge34qek</cp:lastModifiedBy>
  <cp:revision>13</cp:revision>
  <cp:lastPrinted>2018-05-22T11:24:00Z</cp:lastPrinted>
  <dcterms:created xsi:type="dcterms:W3CDTF">2018-10-25T13:37:00Z</dcterms:created>
  <dcterms:modified xsi:type="dcterms:W3CDTF">2018-10-28T08:08:00Z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