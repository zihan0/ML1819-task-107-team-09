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83642" w14:textId="54966D0E" w:rsidR="005F07F1" w:rsidRDefault="005F07F1" w:rsidP="005F07F1">
      <w:pPr>
        <w:pStyle w:val="Titledocument"/>
        <w:rPr>
          <w:bCs/>
          <w14:ligatures w14:val="standard"/>
        </w:rPr>
      </w:pPr>
      <w:bookmarkStart w:id="0" w:name="_Hlk528241999"/>
      <w:bookmarkEnd w:id="0"/>
      <w:r>
        <w:rPr>
          <w:bCs/>
          <w14:ligatures w14:val="standard"/>
        </w:rPr>
        <w:t>ML1819 Research Assignment 1</w:t>
      </w:r>
    </w:p>
    <w:p w14:paraId="55266DCC" w14:textId="77777777" w:rsidR="005F07F1" w:rsidRDefault="005F07F1" w:rsidP="0012508D">
      <w:pPr>
        <w:pStyle w:val="Titledocument"/>
        <w:jc w:val="both"/>
        <w:rPr>
          <w:bCs/>
          <w14:ligatures w14:val="standard"/>
        </w:rPr>
      </w:pPr>
    </w:p>
    <w:p w14:paraId="3E4F138F" w14:textId="77777777" w:rsidR="005F07F1" w:rsidRDefault="005F07F1" w:rsidP="005F07F1">
      <w:pPr>
        <w:pStyle w:val="Titledocument"/>
        <w:rPr>
          <w:bCs/>
          <w14:ligatures w14:val="standard"/>
        </w:rPr>
      </w:pPr>
      <w:r>
        <w:rPr>
          <w:bCs/>
          <w14:ligatures w14:val="standard"/>
        </w:rPr>
        <w:t>Team 9</w:t>
      </w:r>
      <w:r w:rsidRPr="005C12DF">
        <w:rPr>
          <w:bCs/>
          <w14:ligatures w14:val="standard"/>
        </w:rPr>
        <w:t xml:space="preserve"> </w:t>
      </w:r>
    </w:p>
    <w:p w14:paraId="3DA89630" w14:textId="77777777" w:rsidR="005F07F1" w:rsidRDefault="00FC431D" w:rsidP="005F07F1">
      <w:pPr>
        <w:pStyle w:val="Titledocument"/>
        <w:rPr>
          <w:bCs/>
          <w:iCs/>
          <w14:ligatures w14:val="standard"/>
        </w:rPr>
      </w:pPr>
      <w:r>
        <w:rPr>
          <w:bCs/>
          <w:iCs/>
          <w14:ligatures w14:val="standard"/>
        </w:rPr>
        <w:t xml:space="preserve">107 - </w:t>
      </w:r>
      <w:r w:rsidR="00967B33">
        <w:rPr>
          <w:bCs/>
          <w:iCs/>
          <w14:ligatures w14:val="standard"/>
        </w:rPr>
        <w:t>Twitter Users Gender Prediction</w:t>
      </w:r>
    </w:p>
    <w:p w14:paraId="7AAE36BA" w14:textId="5C5ED89B" w:rsidR="0012508D" w:rsidRPr="005C12DF" w:rsidRDefault="0012508D" w:rsidP="005F07F1">
      <w:pPr>
        <w:pStyle w:val="Titledocument"/>
        <w:rPr>
          <w:bCs/>
          <w:iCs/>
          <w14:ligatures w14:val="standard"/>
        </w:rPr>
        <w:sectPr w:rsidR="0012508D" w:rsidRPr="005C12DF" w:rsidSect="00586A35">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14:paraId="36392B0A" w14:textId="77777777" w:rsidR="005F07F1" w:rsidRDefault="005F07F1" w:rsidP="005F07F1">
      <w:pPr>
        <w:pStyle w:val="Titledocument"/>
        <w:jc w:val="both"/>
        <w:rPr>
          <w:b w:val="0"/>
          <w:sz w:val="24"/>
          <w:szCs w:val="24"/>
        </w:rPr>
      </w:pPr>
      <w:r w:rsidRPr="004316D2">
        <w:rPr>
          <w:b w:val="0"/>
          <w:bCs/>
          <w:sz w:val="24"/>
          <w:szCs w:val="24"/>
          <w14:ligatures w14:val="standard"/>
        </w:rPr>
        <w:t>Team members:</w:t>
      </w:r>
      <w:r w:rsidRPr="004316D2">
        <w:rPr>
          <w:b w:val="0"/>
          <w:sz w:val="24"/>
          <w:szCs w:val="24"/>
        </w:rPr>
        <w:t xml:space="preserve"> </w:t>
      </w:r>
    </w:p>
    <w:p w14:paraId="4A34F4BA" w14:textId="77777777" w:rsidR="005F07F1" w:rsidRPr="004316D2" w:rsidRDefault="005F07F1" w:rsidP="005F07F1">
      <w:pPr>
        <w:pStyle w:val="Titledocument"/>
        <w:ind w:firstLine="708"/>
        <w:jc w:val="both"/>
        <w:rPr>
          <w:b w:val="0"/>
          <w:bCs/>
          <w:sz w:val="22"/>
          <w:szCs w:val="22"/>
          <w14:ligatures w14:val="standard"/>
        </w:rPr>
      </w:pPr>
      <w:r w:rsidRPr="004316D2">
        <w:rPr>
          <w:b w:val="0"/>
          <w:bCs/>
          <w:sz w:val="22"/>
          <w:szCs w:val="22"/>
          <w14:ligatures w14:val="standard"/>
        </w:rPr>
        <w:t>Nicholas Bonello 18307199</w:t>
      </w:r>
    </w:p>
    <w:p w14:paraId="6C9D5218" w14:textId="77777777" w:rsidR="005F07F1" w:rsidRPr="004316D2" w:rsidRDefault="005F07F1" w:rsidP="005F07F1">
      <w:pPr>
        <w:pStyle w:val="Titledocument"/>
        <w:ind w:left="708"/>
        <w:jc w:val="both"/>
        <w:rPr>
          <w:b w:val="0"/>
          <w:bCs/>
          <w:sz w:val="22"/>
          <w:szCs w:val="22"/>
          <w14:ligatures w14:val="standard"/>
        </w:rPr>
      </w:pPr>
      <w:r w:rsidRPr="004316D2">
        <w:rPr>
          <w:b w:val="0"/>
          <w:bCs/>
          <w:sz w:val="22"/>
          <w:szCs w:val="22"/>
          <w14:ligatures w14:val="standard"/>
        </w:rPr>
        <w:t>Siddharth Tiwari 18300621</w:t>
      </w:r>
    </w:p>
    <w:p w14:paraId="6A634A58" w14:textId="77777777" w:rsidR="005F07F1" w:rsidRPr="004316D2" w:rsidRDefault="005F07F1" w:rsidP="005F07F1">
      <w:pPr>
        <w:pStyle w:val="Titledocument"/>
        <w:ind w:left="708"/>
        <w:jc w:val="both"/>
        <w:rPr>
          <w:b w:val="0"/>
          <w:bCs/>
          <w:sz w:val="22"/>
          <w:szCs w:val="22"/>
          <w14:ligatures w14:val="standard"/>
        </w:rPr>
      </w:pPr>
      <w:proofErr w:type="spellStart"/>
      <w:r w:rsidRPr="004316D2">
        <w:rPr>
          <w:b w:val="0"/>
          <w:bCs/>
          <w:sz w:val="22"/>
          <w:szCs w:val="22"/>
          <w14:ligatures w14:val="standard"/>
        </w:rPr>
        <w:t>Zihan</w:t>
      </w:r>
      <w:proofErr w:type="spellEnd"/>
      <w:r w:rsidRPr="004316D2">
        <w:rPr>
          <w:b w:val="0"/>
          <w:bCs/>
          <w:sz w:val="22"/>
          <w:szCs w:val="22"/>
          <w14:ligatures w14:val="standard"/>
        </w:rPr>
        <w:t xml:space="preserve"> Huang 18300321</w:t>
      </w:r>
    </w:p>
    <w:p w14:paraId="7E27F3E6"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Work Contribution:</w:t>
      </w:r>
    </w:p>
    <w:p w14:paraId="5DE1DEC0" w14:textId="37E11223"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Nicholas Bonello</w:t>
      </w:r>
      <w:r w:rsidR="005459AC">
        <w:rPr>
          <w:b w:val="0"/>
          <w:bCs/>
          <w:sz w:val="22"/>
          <w:szCs w:val="22"/>
          <w14:ligatures w14:val="standard"/>
        </w:rPr>
        <w:t xml:space="preserve">: </w:t>
      </w:r>
      <w:r>
        <w:rPr>
          <w:b w:val="0"/>
          <w:bCs/>
          <w:sz w:val="22"/>
          <w:szCs w:val="22"/>
          <w14:ligatures w14:val="standard"/>
        </w:rPr>
        <w:t>Plot and analyze the tweets count and favorite counts</w:t>
      </w:r>
      <w:r w:rsidR="00BF2BBA">
        <w:rPr>
          <w:b w:val="0"/>
          <w:bCs/>
          <w:sz w:val="22"/>
          <w:szCs w:val="22"/>
          <w14:ligatures w14:val="standard"/>
        </w:rPr>
        <w:t xml:space="preserve">, </w:t>
      </w:r>
      <w:r w:rsidR="005459AC">
        <w:rPr>
          <w:b w:val="0"/>
          <w:bCs/>
          <w:sz w:val="22"/>
          <w:szCs w:val="22"/>
          <w14:ligatures w14:val="standard"/>
        </w:rPr>
        <w:t>side bar color and link color</w:t>
      </w:r>
      <w:r w:rsidR="00BF2BBA">
        <w:rPr>
          <w:b w:val="0"/>
          <w:bCs/>
          <w:sz w:val="22"/>
          <w:szCs w:val="22"/>
          <w14:ligatures w14:val="standard"/>
        </w:rPr>
        <w:t xml:space="preserve">, </w:t>
      </w:r>
      <w:r>
        <w:rPr>
          <w:b w:val="0"/>
          <w:bCs/>
          <w:sz w:val="22"/>
          <w:szCs w:val="22"/>
          <w14:ligatures w14:val="standard"/>
        </w:rPr>
        <w:t>color in RGB separately</w:t>
      </w:r>
      <w:r w:rsidR="00BF2BBA">
        <w:rPr>
          <w:b w:val="0"/>
          <w:bCs/>
          <w:sz w:val="22"/>
          <w:szCs w:val="22"/>
          <w14:ligatures w14:val="standard"/>
        </w:rPr>
        <w:t>.</w:t>
      </w:r>
      <w:r w:rsidR="005459AC">
        <w:rPr>
          <w:b w:val="0"/>
          <w:bCs/>
          <w:sz w:val="22"/>
          <w:szCs w:val="22"/>
          <w14:ligatures w14:val="standard"/>
        </w:rPr>
        <w:t xml:space="preserve"> </w:t>
      </w:r>
      <w:r>
        <w:rPr>
          <w:b w:val="0"/>
          <w:bCs/>
          <w:sz w:val="22"/>
          <w:szCs w:val="22"/>
          <w14:ligatures w14:val="standard"/>
        </w:rPr>
        <w:t>Process the tweet content and description and apply logistic regression.</w:t>
      </w:r>
      <w:r w:rsidR="000C1878">
        <w:rPr>
          <w:b w:val="0"/>
          <w:bCs/>
          <w:sz w:val="22"/>
          <w:szCs w:val="22"/>
          <w14:ligatures w14:val="standard"/>
        </w:rPr>
        <w:t xml:space="preserve"> </w:t>
      </w:r>
      <w:r>
        <w:rPr>
          <w:b w:val="0"/>
          <w:bCs/>
          <w:sz w:val="22"/>
          <w:szCs w:val="22"/>
          <w14:ligatures w14:val="standard"/>
        </w:rPr>
        <w:t>Write the report.</w:t>
      </w:r>
    </w:p>
    <w:p w14:paraId="1336FCA4" w14:textId="51D902E4"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Siddharth Tiwari</w:t>
      </w:r>
      <w:r w:rsidR="005459AC">
        <w:rPr>
          <w:b w:val="0"/>
          <w:bCs/>
          <w:sz w:val="22"/>
          <w:szCs w:val="22"/>
          <w14:ligatures w14:val="standard"/>
        </w:rPr>
        <w:t xml:space="preserve">: </w:t>
      </w:r>
      <w:r>
        <w:rPr>
          <w:b w:val="0"/>
          <w:bCs/>
          <w:sz w:val="22"/>
          <w:szCs w:val="22"/>
          <w14:ligatures w14:val="standard"/>
        </w:rPr>
        <w:t>Process the tweet content and description and apply Naïve-Bayes on it.</w:t>
      </w:r>
      <w:r w:rsidR="005459AC">
        <w:rPr>
          <w:b w:val="0"/>
          <w:bCs/>
          <w:sz w:val="22"/>
          <w:szCs w:val="22"/>
          <w14:ligatures w14:val="standard"/>
        </w:rPr>
        <w:t xml:space="preserve"> </w:t>
      </w:r>
      <w:r>
        <w:rPr>
          <w:b w:val="0"/>
          <w:bCs/>
          <w:sz w:val="22"/>
          <w:szCs w:val="22"/>
          <w14:ligatures w14:val="standard"/>
        </w:rPr>
        <w:t>Plot and analyze hashtag count</w:t>
      </w:r>
      <w:r w:rsidR="005459AC">
        <w:rPr>
          <w:b w:val="0"/>
          <w:bCs/>
          <w:sz w:val="22"/>
          <w:szCs w:val="22"/>
          <w14:ligatures w14:val="standard"/>
        </w:rPr>
        <w:t xml:space="preserve">. </w:t>
      </w:r>
      <w:r>
        <w:rPr>
          <w:b w:val="0"/>
          <w:bCs/>
          <w:sz w:val="22"/>
          <w:szCs w:val="22"/>
          <w14:ligatures w14:val="standard"/>
        </w:rPr>
        <w:t>Plot and analyze emoji count</w:t>
      </w:r>
      <w:r w:rsidR="005459AC">
        <w:rPr>
          <w:b w:val="0"/>
          <w:bCs/>
          <w:sz w:val="22"/>
          <w:szCs w:val="22"/>
          <w14:ligatures w14:val="standard"/>
        </w:rPr>
        <w:t xml:space="preserve">. </w:t>
      </w:r>
      <w:r>
        <w:rPr>
          <w:b w:val="0"/>
          <w:bCs/>
          <w:sz w:val="22"/>
          <w:szCs w:val="22"/>
          <w14:ligatures w14:val="standard"/>
        </w:rPr>
        <w:t>Write the report.</w:t>
      </w:r>
    </w:p>
    <w:p w14:paraId="6A038965" w14:textId="12D9B9C4" w:rsidR="005F07F1" w:rsidRPr="004316D2" w:rsidRDefault="005F07F1" w:rsidP="005459AC">
      <w:pPr>
        <w:pStyle w:val="Titledocument"/>
        <w:ind w:left="708"/>
        <w:jc w:val="both"/>
        <w:rPr>
          <w:b w:val="0"/>
          <w:bCs/>
          <w:sz w:val="22"/>
          <w:szCs w:val="22"/>
          <w14:ligatures w14:val="standard"/>
        </w:rPr>
      </w:pPr>
      <w:proofErr w:type="spellStart"/>
      <w:r>
        <w:rPr>
          <w:b w:val="0"/>
          <w:bCs/>
          <w:sz w:val="22"/>
          <w:szCs w:val="22"/>
          <w14:ligatures w14:val="standard"/>
        </w:rPr>
        <w:t>Zihan</w:t>
      </w:r>
      <w:proofErr w:type="spellEnd"/>
      <w:r>
        <w:rPr>
          <w:b w:val="0"/>
          <w:bCs/>
          <w:sz w:val="22"/>
          <w:szCs w:val="22"/>
          <w14:ligatures w14:val="standard"/>
        </w:rPr>
        <w:t xml:space="preserve"> Huang:</w:t>
      </w:r>
      <w:r w:rsidR="005459AC">
        <w:rPr>
          <w:b w:val="0"/>
          <w:bCs/>
          <w:sz w:val="22"/>
          <w:szCs w:val="22"/>
          <w14:ligatures w14:val="standard"/>
        </w:rPr>
        <w:t xml:space="preserve"> </w:t>
      </w:r>
      <w:r>
        <w:rPr>
          <w:b w:val="0"/>
          <w:bCs/>
          <w:sz w:val="22"/>
          <w:szCs w:val="22"/>
          <w14:ligatures w14:val="standard"/>
        </w:rPr>
        <w:t>Looking for related works;</w:t>
      </w:r>
      <w:r w:rsidR="005459AC">
        <w:rPr>
          <w:b w:val="0"/>
          <w:bCs/>
          <w:sz w:val="22"/>
          <w:szCs w:val="22"/>
          <w14:ligatures w14:val="standard"/>
        </w:rPr>
        <w:t xml:space="preserve"> </w:t>
      </w:r>
      <w:r>
        <w:rPr>
          <w:b w:val="0"/>
          <w:bCs/>
          <w:sz w:val="22"/>
          <w:szCs w:val="22"/>
          <w14:ligatures w14:val="standard"/>
        </w:rPr>
        <w:t>Plot and analyze the length of tweets and description;</w:t>
      </w:r>
      <w:r w:rsidR="005459AC">
        <w:rPr>
          <w:b w:val="0"/>
          <w:bCs/>
          <w:sz w:val="22"/>
          <w:szCs w:val="22"/>
          <w14:ligatures w14:val="standard"/>
        </w:rPr>
        <w:t xml:space="preserve"> </w:t>
      </w:r>
      <w:r>
        <w:rPr>
          <w:b w:val="0"/>
          <w:bCs/>
          <w:sz w:val="22"/>
          <w:szCs w:val="22"/>
          <w14:ligatures w14:val="standard"/>
        </w:rPr>
        <w:t>Plot and analyze the bar color hex into decimal and plot;</w:t>
      </w:r>
      <w:r w:rsidR="005459AC">
        <w:rPr>
          <w:b w:val="0"/>
          <w:bCs/>
          <w:sz w:val="22"/>
          <w:szCs w:val="22"/>
          <w14:ligatures w14:val="standard"/>
        </w:rPr>
        <w:t xml:space="preserve"> </w:t>
      </w:r>
      <w:r>
        <w:rPr>
          <w:b w:val="0"/>
          <w:bCs/>
          <w:sz w:val="22"/>
          <w:szCs w:val="22"/>
          <w14:ligatures w14:val="standard"/>
        </w:rPr>
        <w:t>Write the report.</w:t>
      </w:r>
    </w:p>
    <w:p w14:paraId="24BAE606" w14:textId="72753C0E" w:rsidR="005F07F1" w:rsidRPr="004316D2" w:rsidRDefault="005F07F1" w:rsidP="005F07F1">
      <w:pPr>
        <w:pStyle w:val="Titledocument"/>
        <w:jc w:val="both"/>
        <w:rPr>
          <w:b w:val="0"/>
          <w:bCs/>
          <w:sz w:val="24"/>
          <w:szCs w:val="24"/>
          <w14:ligatures w14:val="standard"/>
        </w:rPr>
      </w:pPr>
      <w:r w:rsidRPr="004316D2">
        <w:rPr>
          <w:b w:val="0"/>
          <w:bCs/>
          <w:sz w:val="24"/>
          <w:szCs w:val="24"/>
          <w14:ligatures w14:val="standard"/>
        </w:rPr>
        <w:t>Word Count:</w:t>
      </w:r>
      <w:r>
        <w:rPr>
          <w:b w:val="0"/>
          <w:bCs/>
          <w:sz w:val="24"/>
          <w:szCs w:val="24"/>
          <w14:ligatures w14:val="standard"/>
        </w:rPr>
        <w:t xml:space="preserve"> </w:t>
      </w:r>
      <w:r w:rsidR="0027615D">
        <w:rPr>
          <w:b w:val="0"/>
          <w:bCs/>
          <w:sz w:val="24"/>
          <w:szCs w:val="24"/>
          <w14:ligatures w14:val="standard"/>
        </w:rPr>
        <w:t>99</w:t>
      </w:r>
      <w:r w:rsidR="001D00F1">
        <w:rPr>
          <w:b w:val="0"/>
          <w:bCs/>
          <w:sz w:val="24"/>
          <w:szCs w:val="24"/>
          <w14:ligatures w14:val="standard"/>
        </w:rPr>
        <w:t>8</w:t>
      </w:r>
      <w:r w:rsidR="0027615D">
        <w:rPr>
          <w:b w:val="0"/>
          <w:bCs/>
          <w:sz w:val="24"/>
          <w:szCs w:val="24"/>
          <w14:ligatures w14:val="standard"/>
        </w:rPr>
        <w:t xml:space="preserve"> words</w:t>
      </w:r>
    </w:p>
    <w:p w14:paraId="31173119"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 xml:space="preserve">Source Code Repository: </w:t>
      </w:r>
    </w:p>
    <w:p w14:paraId="1F3957CE" w14:textId="7892D5B6" w:rsidR="005459AC" w:rsidRPr="004316D2" w:rsidRDefault="005F07F1" w:rsidP="005459AC">
      <w:pPr>
        <w:pStyle w:val="Titledocument"/>
        <w:ind w:firstLine="708"/>
        <w:jc w:val="both"/>
        <w:rPr>
          <w:b w:val="0"/>
          <w:bCs/>
          <w:sz w:val="24"/>
          <w:szCs w:val="24"/>
          <w14:ligatures w14:val="standard"/>
        </w:rPr>
      </w:pPr>
      <w:r w:rsidRPr="004316D2">
        <w:rPr>
          <w:b w:val="0"/>
          <w:bCs/>
          <w:sz w:val="24"/>
          <w:szCs w:val="24"/>
          <w14:ligatures w14:val="standard"/>
        </w:rPr>
        <w:t>https://github.com/zihan0/ML1819-task-107-team-09.git</w:t>
      </w:r>
    </w:p>
    <w:p w14:paraId="1E49D602"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Source Code Repository Activity:</w:t>
      </w:r>
      <w:r>
        <w:rPr>
          <w:b w:val="0"/>
          <w:bCs/>
          <w:sz w:val="24"/>
          <w:szCs w:val="24"/>
          <w14:ligatures w14:val="standard"/>
        </w:rPr>
        <w:t xml:space="preserve"> </w:t>
      </w:r>
    </w:p>
    <w:p w14:paraId="38B68C0F" w14:textId="5AF6C77A" w:rsidR="005459AC" w:rsidRPr="004316D2" w:rsidRDefault="005459AC" w:rsidP="005459AC">
      <w:pPr>
        <w:pStyle w:val="Titledocument"/>
        <w:ind w:firstLine="708"/>
        <w:jc w:val="both"/>
        <w:rPr>
          <w:b w:val="0"/>
          <w:bCs/>
          <w:sz w:val="24"/>
          <w:szCs w:val="24"/>
          <w14:ligatures w14:val="standard"/>
        </w:rPr>
      </w:pPr>
      <w:r w:rsidRPr="005459AC">
        <w:rPr>
          <w:b w:val="0"/>
          <w:bCs/>
          <w:sz w:val="24"/>
          <w:szCs w:val="24"/>
          <w14:ligatures w14:val="standard"/>
        </w:rPr>
        <w:t>https://github.com/zihan0/ML1819-task-107-team-09/graphs/contributors</w:t>
      </w:r>
    </w:p>
    <w:p w14:paraId="17F93F85" w14:textId="1955C31A" w:rsidR="005C12DF" w:rsidRDefault="00380137" w:rsidP="005459AC">
      <w:pPr>
        <w:spacing w:line="240" w:lineRule="auto"/>
        <w:jc w:val="left"/>
        <w:rPr>
          <w:rFonts w:ascii="Linux Biolinum" w:eastAsia="Times New Roman" w:hAnsi="Linux Biolinum" w:cs="Times New Roman"/>
          <w:b/>
          <w:bCs/>
          <w:sz w:val="35"/>
          <w:szCs w:val="20"/>
          <w14:ligatures w14:val="standard"/>
        </w:rPr>
      </w:pPr>
      <w:r>
        <w:rPr>
          <w:rFonts w:ascii="Linux Biolinum" w:eastAsia="Times New Roman" w:hAnsi="Linux Biolinum" w:cs="Times New Roman"/>
          <w:b/>
          <w:bCs/>
          <w:noProof/>
          <w:sz w:val="35"/>
          <w:szCs w:val="20"/>
          <w:lang w:val="en-GB" w:eastAsia="zh-CN"/>
          <w14:ligatures w14:val="standard"/>
        </w:rPr>
        <w:drawing>
          <wp:inline distT="0" distB="0" distL="0" distR="0" wp14:anchorId="1C5BA67C" wp14:editId="3BC5FD14">
            <wp:extent cx="3480435" cy="3252548"/>
            <wp:effectExtent l="0" t="0" r="0" b="0"/>
            <wp:docPr id="2" name="Picture 2" descr="../../../Desktop/Screen%20Shot%202018-10-28%20at%2019.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0-28%20at%2019.15.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4222" cy="3265432"/>
                    </a:xfrm>
                    <a:prstGeom prst="rect">
                      <a:avLst/>
                    </a:prstGeom>
                    <a:noFill/>
                    <a:ln>
                      <a:noFill/>
                    </a:ln>
                  </pic:spPr>
                </pic:pic>
              </a:graphicData>
            </a:graphic>
          </wp:inline>
        </w:drawing>
      </w:r>
    </w:p>
    <w:p w14:paraId="2C364309" w14:textId="77777777" w:rsidR="005459AC" w:rsidRPr="005459AC" w:rsidRDefault="005459AC" w:rsidP="005459AC">
      <w:pPr>
        <w:spacing w:line="240" w:lineRule="auto"/>
        <w:jc w:val="left"/>
        <w:rPr>
          <w:rFonts w:ascii="Linux Biolinum" w:eastAsia="Times New Roman" w:hAnsi="Linux Biolinum" w:cs="Times New Roman"/>
          <w:b/>
          <w:bCs/>
          <w:sz w:val="35"/>
          <w:szCs w:val="20"/>
          <w14:ligatures w14:val="standard"/>
        </w:rPr>
      </w:pPr>
    </w:p>
    <w:p w14:paraId="50069F3E" w14:textId="5AB91671" w:rsidR="0007392C" w:rsidRPr="00586A35" w:rsidRDefault="001D4F80" w:rsidP="007A502C">
      <w:pPr>
        <w:pStyle w:val="Titledocument"/>
        <w:rPr>
          <w14:ligatures w14:val="standard"/>
        </w:rPr>
      </w:pPr>
      <w:r>
        <w:rPr>
          <w:bCs/>
          <w14:ligatures w14:val="standard"/>
        </w:rPr>
        <w:t>ML1819 Research Assignment 2</w:t>
      </w:r>
    </w:p>
    <w:p w14:paraId="2917E3C5" w14:textId="77777777" w:rsidR="00586A35" w:rsidRPr="00586A35" w:rsidRDefault="00D72B03" w:rsidP="005C12DF">
      <w:pPr>
        <w:pStyle w:val="Subtitle"/>
        <w:rPr>
          <w:rStyle w:val="FirstName"/>
          <w14:ligatures w14:val="standard"/>
        </w:rPr>
        <w:sectPr w:rsidR="00586A35" w:rsidRPr="00586A35" w:rsidSect="00586A35">
          <w:headerReference w:type="even" r:id="rId16"/>
          <w:headerReference w:type="default" r:id="rId17"/>
          <w:footerReference w:type="even" r:id="rId18"/>
          <w:footerReference w:type="default" r:id="rId19"/>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 xml:space="preserve">Twitter </w:t>
      </w:r>
      <w:r w:rsidR="005C12DF">
        <w:rPr>
          <w:bCs/>
          <w14:ligatures w14:val="standard"/>
        </w:rPr>
        <w:t>Users Gender Prediction</w:t>
      </w:r>
    </w:p>
    <w:p w14:paraId="1489B2AB" w14:textId="77777777" w:rsidR="00586A35" w:rsidRPr="00586A35" w:rsidRDefault="004C7D54" w:rsidP="004C7D54">
      <w:pPr>
        <w:pStyle w:val="Authors"/>
        <w:jc w:val="center"/>
        <w:rPr>
          <w14:ligatures w14:val="standard"/>
        </w:rPr>
      </w:pPr>
      <w:r>
        <w:rPr>
          <w:rStyle w:val="FirstName"/>
          <w14:ligatures w14:val="standard"/>
        </w:rPr>
        <w:t>Nic</w:t>
      </w:r>
      <w:r w:rsidR="007864D9">
        <w:rPr>
          <w:rStyle w:val="FirstName"/>
          <w14:ligatures w14:val="standard"/>
        </w:rPr>
        <w:t>h</w:t>
      </w:r>
      <w:r>
        <w:rPr>
          <w:rStyle w:val="FirstName"/>
          <w14:ligatures w14:val="standard"/>
        </w:rPr>
        <w:t>olas</w:t>
      </w:r>
      <w:r w:rsidR="007A502C" w:rsidRPr="00586A35">
        <w:rPr>
          <w14:ligatures w14:val="standard"/>
        </w:rPr>
        <w:t xml:space="preserve"> </w:t>
      </w:r>
      <w:r w:rsidR="007864D9">
        <w:rPr>
          <w:rStyle w:val="Surname"/>
          <w14:ligatures w14:val="standard"/>
        </w:rPr>
        <w:t>Bonello</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proofErr w:type="spellStart"/>
      <w:r>
        <w:rPr>
          <w:rStyle w:val="City"/>
          <w:sz w:val="20"/>
          <w14:ligatures w14:val="standard"/>
        </w:rPr>
        <w:t>Dublin</w:t>
      </w:r>
      <w:proofErr w:type="spellEnd"/>
      <w:r>
        <w:rPr>
          <w:rStyle w:val="City"/>
          <w:sz w:val="20"/>
          <w14:ligatures w14:val="standard"/>
        </w:rPr>
        <w:t xml:space="preserve"> Ireland</w:t>
      </w:r>
      <w:r w:rsidRPr="00586A35">
        <w:rPr>
          <w:sz w:val="20"/>
          <w14:ligatures w14:val="standard"/>
        </w:rPr>
        <w:br/>
      </w:r>
      <w:r w:rsidR="007864D9">
        <w:rPr>
          <w:rStyle w:val="Hyperlink"/>
          <w:color w:val="auto"/>
          <w:u w:val="none"/>
          <w14:ligatures w14:val="standard"/>
        </w:rPr>
        <w:t>Bonellon</w:t>
      </w:r>
      <w:r>
        <w:rPr>
          <w:rStyle w:val="Hyperlink"/>
          <w:color w:val="auto"/>
          <w:u w:val="none"/>
          <w14:ligatures w14:val="standard"/>
        </w:rPr>
        <w:t>@tcd.ie</w:t>
      </w:r>
    </w:p>
    <w:p w14:paraId="01980325" w14:textId="77777777" w:rsidR="00586A35" w:rsidRPr="00586A35" w:rsidRDefault="004C7D54" w:rsidP="00586A35">
      <w:pPr>
        <w:pStyle w:val="Authors"/>
        <w:jc w:val="center"/>
        <w:rPr>
          <w14:ligatures w14:val="standard"/>
        </w:rPr>
      </w:pPr>
      <w:r>
        <w:rPr>
          <w:rStyle w:val="FirstName"/>
          <w14:ligatures w14:val="standard"/>
        </w:rPr>
        <w:t>Siddharth</w:t>
      </w:r>
      <w:r w:rsidR="003C3338" w:rsidRPr="00586A35">
        <w:rPr>
          <w14:ligatures w14:val="standard"/>
        </w:rPr>
        <w:t xml:space="preserve"> </w:t>
      </w:r>
      <w:r>
        <w:rPr>
          <w:rStyle w:val="Surname"/>
          <w14:ligatures w14:val="standard"/>
        </w:rPr>
        <w:t>Tiwari</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School of Computer Science and Statics</w:t>
      </w:r>
      <w:r w:rsidR="00586A35"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00586A35" w:rsidRPr="00586A35">
        <w:rPr>
          <w:rStyle w:val="OrgName"/>
          <w:color w:val="auto"/>
          <w:sz w:val="20"/>
          <w14:ligatures w14:val="standard"/>
        </w:rPr>
        <w:br/>
        <w:t xml:space="preserve"> </w:t>
      </w:r>
      <w:proofErr w:type="spellStart"/>
      <w:r>
        <w:rPr>
          <w:rStyle w:val="City"/>
          <w:sz w:val="20"/>
          <w14:ligatures w14:val="standard"/>
        </w:rPr>
        <w:t>Dublin</w:t>
      </w:r>
      <w:proofErr w:type="spellEnd"/>
      <w:r>
        <w:rPr>
          <w:rStyle w:val="City"/>
          <w:sz w:val="20"/>
          <w14:ligatures w14:val="standard"/>
        </w:rPr>
        <w:t xml:space="preserve"> Ireland</w:t>
      </w:r>
      <w:r w:rsidR="00586A35" w:rsidRPr="00586A35">
        <w:rPr>
          <w:sz w:val="20"/>
          <w14:ligatures w14:val="standard"/>
        </w:rPr>
        <w:br/>
      </w:r>
      <w:r>
        <w:rPr>
          <w:rStyle w:val="Hyperlink"/>
          <w:color w:val="auto"/>
          <w:u w:val="none"/>
          <w14:ligatures w14:val="standard"/>
        </w:rPr>
        <w:t>stiwari@tcd.ie</w:t>
      </w:r>
    </w:p>
    <w:p w14:paraId="3FBD5EAF" w14:textId="77777777" w:rsidR="00F3231F" w:rsidRPr="00B2725A" w:rsidRDefault="004C7D54" w:rsidP="00586A35">
      <w:pPr>
        <w:pStyle w:val="Authors"/>
        <w:jc w:val="center"/>
        <w:rPr>
          <w:szCs w:val="24"/>
          <w14:ligatures w14:val="standard"/>
        </w:rPr>
      </w:pPr>
      <w:proofErr w:type="spellStart"/>
      <w:r>
        <w:rPr>
          <w:rStyle w:val="FirstName"/>
          <w14:ligatures w14:val="standard"/>
        </w:rPr>
        <w:t>Zihan</w:t>
      </w:r>
      <w:proofErr w:type="spellEnd"/>
      <w:r w:rsidR="00F3231F" w:rsidRPr="00586A35">
        <w:rPr>
          <w14:ligatures w14:val="standard"/>
        </w:rPr>
        <w:t xml:space="preserve"> </w:t>
      </w:r>
      <w:r>
        <w:rPr>
          <w:rStyle w:val="Surname"/>
          <w14:ligatures w14:val="standard"/>
        </w:rPr>
        <w:t>Huang</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proofErr w:type="spellStart"/>
      <w:r>
        <w:rPr>
          <w:rStyle w:val="City"/>
          <w:sz w:val="20"/>
          <w14:ligatures w14:val="standard"/>
        </w:rPr>
        <w:t>Dublin</w:t>
      </w:r>
      <w:proofErr w:type="spellEnd"/>
      <w:r>
        <w:rPr>
          <w:rStyle w:val="City"/>
          <w:sz w:val="20"/>
          <w14:ligatures w14:val="standard"/>
        </w:rPr>
        <w:t xml:space="preserve"> Ireland</w:t>
      </w:r>
      <w:r w:rsidR="00586A35" w:rsidRPr="00586A35">
        <w:rPr>
          <w:sz w:val="20"/>
          <w14:ligatures w14:val="standard"/>
        </w:rPr>
        <w:br/>
        <w:t xml:space="preserve"> </w:t>
      </w:r>
      <w:r w:rsidRPr="00B2725A">
        <w:rPr>
          <w:rStyle w:val="Email"/>
          <w:color w:val="auto"/>
          <w:szCs w:val="24"/>
          <w14:ligatures w14:val="standard"/>
        </w:rPr>
        <w:t>huangzi@tcd.ie</w:t>
      </w:r>
    </w:p>
    <w:p w14:paraId="5EE63AE9"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5848F520" w14:textId="77777777" w:rsidR="00586A35" w:rsidRPr="00586A35" w:rsidRDefault="00586A35" w:rsidP="00CD186C">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8D2E5B9" w14:textId="5BBE7BD7" w:rsidR="0007392C" w:rsidRPr="00AB24EC" w:rsidRDefault="00675128" w:rsidP="00CD186C">
      <w:pPr>
        <w:pStyle w:val="AbsHead"/>
      </w:pPr>
      <w:r w:rsidRPr="00AB24EC">
        <w:t>1</w:t>
      </w:r>
      <w:r w:rsidR="005807EC" w:rsidRPr="00AB24EC">
        <w:t xml:space="preserve"> </w:t>
      </w:r>
      <w:r w:rsidR="004C7D54" w:rsidRPr="00AB24EC">
        <w:t>I</w:t>
      </w:r>
      <w:r w:rsidR="005807EC" w:rsidRPr="00AB24EC">
        <w:t>NTRODUCTION</w:t>
      </w:r>
    </w:p>
    <w:p w14:paraId="7CF9537C" w14:textId="0006EB29" w:rsidR="000066B1" w:rsidRPr="000066B1" w:rsidRDefault="000066B1" w:rsidP="00CD186C">
      <w:pPr>
        <w:pStyle w:val="AbsHead"/>
      </w:pPr>
      <w:r w:rsidRPr="000066B1">
        <w:t xml:space="preserve">Gender prediction is an important tool that can be used to improve existing predictive models. </w:t>
      </w:r>
      <w:r w:rsidR="00125CF3">
        <w:t>E</w:t>
      </w:r>
      <w:r w:rsidRPr="000066B1">
        <w:t>xisting works focus</w:t>
      </w:r>
      <w:r w:rsidR="00125CF3">
        <w:t>ing</w:t>
      </w:r>
      <w:r w:rsidRPr="000066B1">
        <w:t xml:space="preserve"> on gender prediction through blogs or microblogs such as twitter generally mak</w:t>
      </w:r>
      <w:r w:rsidR="00125CF3">
        <w:t>e</w:t>
      </w:r>
      <w:r w:rsidRPr="000066B1">
        <w:t xml:space="preserve"> use of analy</w:t>
      </w:r>
      <w:r w:rsidR="00F22D32">
        <w:t>s</w:t>
      </w:r>
      <w:r w:rsidRPr="000066B1">
        <w:t>ing the language used in text – in this case tweets and user bio</w:t>
      </w:r>
      <w:r w:rsidR="00125CF3">
        <w:t>graphy</w:t>
      </w:r>
      <w:r w:rsidRPr="000066B1">
        <w:t xml:space="preserve">. </w:t>
      </w:r>
    </w:p>
    <w:p w14:paraId="3966318E" w14:textId="6D4239D7" w:rsidR="00CA71F8" w:rsidRDefault="000066B1" w:rsidP="00CD186C">
      <w:pPr>
        <w:pStyle w:val="AbsHead"/>
      </w:pPr>
      <w:r w:rsidRPr="000066B1">
        <w:t>In this paper we investigate the possibility of predicting twitter users’ gender</w:t>
      </w:r>
      <w:r w:rsidR="00CA71F8">
        <w:t xml:space="preserve"> based on public information</w:t>
      </w:r>
      <w:r w:rsidRPr="000066B1">
        <w:t xml:space="preserve">. </w:t>
      </w:r>
      <w:r w:rsidR="00CA71F8">
        <w:t>W</w:t>
      </w:r>
      <w:r w:rsidRPr="000066B1">
        <w:t>e will evaluat</w:t>
      </w:r>
      <w:r w:rsidR="002B12B6">
        <w:t>e</w:t>
      </w:r>
      <w:r w:rsidRPr="000066B1">
        <w:t xml:space="preserve"> the potential of simple statistical measures such as tweet counts, favo</w:t>
      </w:r>
      <w:r w:rsidR="00C73FD3">
        <w:t>u</w:t>
      </w:r>
      <w:r w:rsidRPr="000066B1">
        <w:t>rite counts per tweet</w:t>
      </w:r>
      <w:r w:rsidR="00125CF3">
        <w:t xml:space="preserve"> and </w:t>
      </w:r>
      <w:r w:rsidRPr="000066B1">
        <w:t>profile background colo</w:t>
      </w:r>
      <w:r w:rsidR="00C73FD3">
        <w:t>u</w:t>
      </w:r>
      <w:r w:rsidRPr="000066B1">
        <w:t>rs.</w:t>
      </w:r>
      <w:r w:rsidR="00125CF3">
        <w:t xml:space="preserve"> </w:t>
      </w:r>
      <w:r w:rsidR="00CA71F8">
        <w:t xml:space="preserve">We will also </w:t>
      </w:r>
      <w:r w:rsidR="00125CF3">
        <w:t xml:space="preserve">apply </w:t>
      </w:r>
      <w:r w:rsidR="00CA71F8">
        <w:t>natural language processing and machine learning algorithms to the text in tweets to understand the differences between male and female twitter users.</w:t>
      </w:r>
    </w:p>
    <w:p w14:paraId="2F1EDA87" w14:textId="2EB83720" w:rsidR="007864D9" w:rsidRPr="00AB24EC" w:rsidRDefault="007864D9" w:rsidP="00CD186C">
      <w:pPr>
        <w:pStyle w:val="AbsHead"/>
      </w:pPr>
      <w:r w:rsidRPr="00AB24EC">
        <w:t xml:space="preserve">2 </w:t>
      </w:r>
      <w:r w:rsidR="005807EC" w:rsidRPr="00AB24EC">
        <w:t>RELATED WORK</w:t>
      </w:r>
    </w:p>
    <w:p w14:paraId="32A0EEE3" w14:textId="3FEF63F4" w:rsidR="00D04D8B" w:rsidRDefault="00D04D8B" w:rsidP="00CD186C">
      <w:pPr>
        <w:pStyle w:val="AbsHead"/>
      </w:pPr>
      <w:r>
        <w:t xml:space="preserve">Predicting gender through social media data is generally </w:t>
      </w:r>
      <w:r w:rsidR="00E47CB0" w:rsidRPr="00E47CB0">
        <w:t xml:space="preserve">considered </w:t>
      </w:r>
      <w:r>
        <w:t xml:space="preserve">to be </w:t>
      </w:r>
      <w:r w:rsidR="00E47CB0" w:rsidRPr="00E47CB0">
        <w:t>a text classification problem</w:t>
      </w:r>
      <w:r>
        <w:t>.</w:t>
      </w:r>
      <w:r w:rsidR="00572C34">
        <w:t xml:space="preserve"> </w:t>
      </w:r>
      <w:r w:rsidR="00E47CB0" w:rsidRPr="00E47CB0">
        <w:t xml:space="preserve">According to Chen </w:t>
      </w:r>
      <w:r w:rsidR="00E47CB0" w:rsidRPr="00E47CB0">
        <w:rPr>
          <w:i/>
        </w:rPr>
        <w:t>et al.</w:t>
      </w:r>
      <w:r w:rsidR="00E47CB0">
        <w:t xml:space="preserve"> </w:t>
      </w:r>
      <w:r w:rsidR="00E47CB0" w:rsidRPr="00E47CB0">
        <w:t>[1], K</w:t>
      </w:r>
      <w:r w:rsidR="00E47CB0">
        <w:t>-Nearest Neighbour (KNN)</w:t>
      </w:r>
      <w:r w:rsidR="00E47CB0" w:rsidRPr="00E47CB0">
        <w:t xml:space="preserve"> is an effective and eas</w:t>
      </w:r>
      <w:r w:rsidR="00572C34">
        <w:t>ily</w:t>
      </w:r>
      <w:r w:rsidR="00E47CB0" w:rsidRPr="00E47CB0">
        <w:t xml:space="preserve"> implement</w:t>
      </w:r>
      <w:r w:rsidR="00572C34">
        <w:t xml:space="preserve">ed </w:t>
      </w:r>
      <w:r w:rsidR="00E47CB0" w:rsidRPr="00E47CB0">
        <w:t>machine learning algorithm, but not perfect for text classification</w:t>
      </w:r>
      <w:r>
        <w:t xml:space="preserve"> purposes</w:t>
      </w:r>
      <w:r w:rsidR="00E47CB0" w:rsidRPr="00E47CB0">
        <w:t>. They proposed an algorithm that combines Latent Semantic Index</w:t>
      </w:r>
      <w:r>
        <w:t xml:space="preserve">ing </w:t>
      </w:r>
      <w:r w:rsidR="00E47CB0" w:rsidRPr="00E47CB0">
        <w:t>(LSI) method</w:t>
      </w:r>
      <w:r>
        <w:t>s</w:t>
      </w:r>
      <w:r w:rsidR="00E47CB0" w:rsidRPr="00E47CB0">
        <w:t xml:space="preserve"> with KNN to compromise the shortage</w:t>
      </w:r>
      <w:r>
        <w:t>s</w:t>
      </w:r>
      <w:r w:rsidR="00E47CB0" w:rsidRPr="00E47CB0">
        <w:t xml:space="preserve"> KNN has. From their results, the </w:t>
      </w:r>
      <w:r>
        <w:t xml:space="preserve">effectiveness in processing large scale data </w:t>
      </w:r>
      <w:r w:rsidR="00E47CB0" w:rsidRPr="00E47CB0">
        <w:t>improved with the new algorithm.</w:t>
      </w:r>
    </w:p>
    <w:p w14:paraId="4DEB4087" w14:textId="0B65C3D9" w:rsidR="008D29B5" w:rsidRPr="00212248" w:rsidRDefault="00E47CB0" w:rsidP="00CD186C">
      <w:pPr>
        <w:pStyle w:val="AbsHead"/>
      </w:pPr>
      <w:r w:rsidRPr="00E47CB0">
        <w:t>Naïve-Bayes [2] and Support Vector Machine</w:t>
      </w:r>
      <w:r w:rsidR="00D04D8B">
        <w:t xml:space="preserve"> </w:t>
      </w:r>
      <w:r w:rsidRPr="00E47CB0">
        <w:t>(SVM) [3] also are popular techniques for text classification.</w:t>
      </w:r>
      <w:r w:rsidR="00A1299C">
        <w:t xml:space="preserve"> </w:t>
      </w:r>
    </w:p>
    <w:p w14:paraId="5789CC09" w14:textId="2311F41C" w:rsidR="004300FD" w:rsidRDefault="00D72B03" w:rsidP="00CD186C">
      <w:pPr>
        <w:pStyle w:val="AbsHead"/>
      </w:pPr>
      <w:r w:rsidRPr="00176DF7">
        <w:t>3</w:t>
      </w:r>
      <w:r w:rsidR="007864D9" w:rsidRPr="00176DF7">
        <w:t xml:space="preserve"> </w:t>
      </w:r>
      <w:r w:rsidR="005807EC" w:rsidRPr="00176DF7">
        <w:t>METHODOLOGY</w:t>
      </w:r>
    </w:p>
    <w:p w14:paraId="02CEAA65" w14:textId="77777777" w:rsidR="004300FD" w:rsidRPr="00176DF7" w:rsidRDefault="004300FD" w:rsidP="00CD186C">
      <w:pPr>
        <w:pStyle w:val="AbsHead"/>
      </w:pPr>
    </w:p>
    <w:p w14:paraId="5F27BB34" w14:textId="0A634A7D" w:rsidR="00212248" w:rsidRPr="00212248" w:rsidRDefault="00212248" w:rsidP="00CD186C">
      <w:pPr>
        <w:pStyle w:val="AbsHead"/>
        <w:numPr>
          <w:ilvl w:val="0"/>
          <w:numId w:val="33"/>
        </w:numPr>
      </w:pPr>
      <w:r w:rsidRPr="00212248">
        <w:t>Data collection</w:t>
      </w:r>
    </w:p>
    <w:p w14:paraId="1A7CBBBF" w14:textId="7A8EC725" w:rsidR="00212248" w:rsidRDefault="003B7B9D" w:rsidP="00CD186C">
      <w:pPr>
        <w:pStyle w:val="AbsHead"/>
      </w:pPr>
      <w:r w:rsidRPr="003B7B9D">
        <w:t xml:space="preserve">A readily available csv dataset containing a list of 20,000 tweets and related twitter profile information including tweet-counts, favourite counts, user biography, etc. was taken from Kaggle [5]. A detailed explanation table is shown below. </w:t>
      </w:r>
    </w:p>
    <w:p w14:paraId="22B485B8" w14:textId="77777777" w:rsidR="007C29AA" w:rsidRDefault="007C29AA" w:rsidP="00CD186C">
      <w:pPr>
        <w:pStyle w:val="AbsHead"/>
      </w:pPr>
    </w:p>
    <w:p w14:paraId="027AB18C" w14:textId="77777777" w:rsidR="007C29AA" w:rsidRDefault="007C29AA" w:rsidP="00CD186C">
      <w:pPr>
        <w:pStyle w:val="AbsHead"/>
      </w:pPr>
    </w:p>
    <w:p w14:paraId="37FA0933" w14:textId="77777777" w:rsidR="007C29AA" w:rsidRDefault="007C29AA" w:rsidP="00CD186C">
      <w:pPr>
        <w:pStyle w:val="AbsHead"/>
      </w:pPr>
    </w:p>
    <w:p w14:paraId="0E3FABFF" w14:textId="77777777" w:rsidR="007C29AA" w:rsidRDefault="007C29AA" w:rsidP="00CD186C">
      <w:pPr>
        <w:pStyle w:val="AbsHead"/>
      </w:pPr>
    </w:p>
    <w:p w14:paraId="3BB5FE2C" w14:textId="77777777" w:rsidR="007C29AA" w:rsidRDefault="007C29AA" w:rsidP="00CD186C">
      <w:pPr>
        <w:pStyle w:val="AbsHead"/>
      </w:pPr>
    </w:p>
    <w:p w14:paraId="3EC9E896" w14:textId="5B6E54A2" w:rsidR="008620FB" w:rsidRDefault="008620FB" w:rsidP="008620FB">
      <w:pPr>
        <w:pStyle w:val="Caption"/>
        <w:keepNext/>
        <w:jc w:val="left"/>
      </w:pPr>
      <w:r w:rsidRPr="008620FB">
        <w:rPr>
          <w:b/>
        </w:rPr>
        <w:t xml:space="preserve">Table </w:t>
      </w:r>
      <w:r w:rsidRPr="008620FB">
        <w:rPr>
          <w:b/>
        </w:rPr>
        <w:fldChar w:fldCharType="begin"/>
      </w:r>
      <w:r w:rsidRPr="008620FB">
        <w:rPr>
          <w:b/>
        </w:rPr>
        <w:instrText xml:space="preserve"> SEQ Table \* ARABIC </w:instrText>
      </w:r>
      <w:r w:rsidRPr="008620FB">
        <w:rPr>
          <w:b/>
        </w:rPr>
        <w:fldChar w:fldCharType="separate"/>
      </w:r>
      <w:r>
        <w:rPr>
          <w:b/>
          <w:noProof/>
        </w:rPr>
        <w:t>1</w:t>
      </w:r>
      <w:r w:rsidRPr="008620FB">
        <w:rPr>
          <w:b/>
        </w:rPr>
        <w:fldChar w:fldCharType="end"/>
      </w:r>
      <w:r>
        <w:t xml:space="preserve"> - </w:t>
      </w:r>
      <w:r w:rsidRPr="004E6F64">
        <w:t>Breakdown of Raw Dataset</w:t>
      </w:r>
    </w:p>
    <w:p w14:paraId="0D29B045" w14:textId="6AE56149" w:rsidR="0081011D" w:rsidRDefault="007C29AA" w:rsidP="00764B51">
      <w:pPr>
        <w:pStyle w:val="AbsHead"/>
      </w:pPr>
      <w:r>
        <w:rPr>
          <w:noProof/>
          <w:lang w:eastAsia="zh-CN"/>
        </w:rPr>
        <w:drawing>
          <wp:inline distT="0" distB="0" distL="0" distR="0" wp14:anchorId="64444D5E" wp14:editId="2C426FDB">
            <wp:extent cx="3048000" cy="3662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15 at 10.16.28.png"/>
                    <pic:cNvPicPr/>
                  </pic:nvPicPr>
                  <pic:blipFill>
                    <a:blip r:embed="rId20">
                      <a:extLst>
                        <a:ext uri="{28A0092B-C50C-407E-A947-70E740481C1C}">
                          <a14:useLocalDpi xmlns:a14="http://schemas.microsoft.com/office/drawing/2010/main" val="0"/>
                        </a:ext>
                      </a:extLst>
                    </a:blip>
                    <a:stretch>
                      <a:fillRect/>
                    </a:stretch>
                  </pic:blipFill>
                  <pic:spPr>
                    <a:xfrm>
                      <a:off x="0" y="0"/>
                      <a:ext cx="3048000" cy="3662045"/>
                    </a:xfrm>
                    <a:prstGeom prst="rect">
                      <a:avLst/>
                    </a:prstGeom>
                  </pic:spPr>
                </pic:pic>
              </a:graphicData>
            </a:graphic>
          </wp:inline>
        </w:drawing>
      </w:r>
    </w:p>
    <w:p w14:paraId="7CD22627" w14:textId="77777777" w:rsidR="00764B51" w:rsidRDefault="00764B51" w:rsidP="00764B51">
      <w:pPr>
        <w:pStyle w:val="AbsHead"/>
      </w:pPr>
    </w:p>
    <w:p w14:paraId="0E3CE588" w14:textId="659B333F" w:rsidR="007C29AA" w:rsidRDefault="007C29AA" w:rsidP="00CD186C">
      <w:pPr>
        <w:pStyle w:val="AbsHead"/>
        <w:numPr>
          <w:ilvl w:val="0"/>
          <w:numId w:val="33"/>
        </w:numPr>
      </w:pPr>
      <w:r w:rsidRPr="00212248">
        <w:t xml:space="preserve">Data </w:t>
      </w:r>
      <w:r>
        <w:t>Pre-p</w:t>
      </w:r>
      <w:r w:rsidRPr="00212248">
        <w:t>rocessing</w:t>
      </w:r>
    </w:p>
    <w:p w14:paraId="3E756604" w14:textId="4EE47B22" w:rsidR="0081011D" w:rsidRDefault="0081011D" w:rsidP="0081011D">
      <w:pPr>
        <w:pStyle w:val="AbsHead"/>
      </w:pPr>
      <w:r>
        <w:t>The first step was to manually remove all the columns that we deemed unnecessary when attempting to predict user gender; such as a user’s location. All users identified as brands or unknown genders were also removed from our model</w:t>
      </w:r>
      <w:r w:rsidR="00710D92">
        <w:t xml:space="preserve"> – leaving 65% of the total data. A</w:t>
      </w:r>
      <w:r>
        <w:t>ll rows where the gender prediction accuracy was less than 80%</w:t>
      </w:r>
      <w:r w:rsidR="00710D92">
        <w:t xml:space="preserve"> was also removed</w:t>
      </w:r>
      <w:r>
        <w:t xml:space="preserve">. </w:t>
      </w:r>
    </w:p>
    <w:p w14:paraId="38D772FB" w14:textId="2CB7BD20" w:rsidR="0081011D" w:rsidRDefault="00383314" w:rsidP="00383314">
      <w:pPr>
        <w:pStyle w:val="AbsHead"/>
      </w:pPr>
      <w:r>
        <w:t xml:space="preserve">The remaining </w:t>
      </w:r>
      <w:r w:rsidR="00CE5E96">
        <w:t xml:space="preserve">eight </w:t>
      </w:r>
      <w:r>
        <w:t xml:space="preserve">columns listed </w:t>
      </w:r>
      <w:r w:rsidR="0081011D">
        <w:t>below in table II</w:t>
      </w:r>
      <w:r>
        <w:t xml:space="preserve"> were used for our classification model</w:t>
      </w:r>
      <w:r w:rsidR="0081011D">
        <w:t>,</w:t>
      </w:r>
      <w:r>
        <w:t xml:space="preserve"> including also</w:t>
      </w:r>
      <w:r w:rsidR="0081011D">
        <w:t xml:space="preserve"> the gender</w:t>
      </w:r>
      <w:r>
        <w:t xml:space="preserve">; and </w:t>
      </w:r>
      <w:r w:rsidR="0081011D">
        <w:t xml:space="preserve">confidence </w:t>
      </w:r>
      <w:r>
        <w:t xml:space="preserve">which </w:t>
      </w:r>
      <w:r w:rsidR="0081011D">
        <w:t xml:space="preserve">is used as </w:t>
      </w:r>
      <w:r>
        <w:t xml:space="preserve">a </w:t>
      </w:r>
      <w:r w:rsidR="0081011D">
        <w:t xml:space="preserve">benchmark to help </w:t>
      </w:r>
      <w:r>
        <w:t xml:space="preserve">our model when </w:t>
      </w:r>
      <w:r w:rsidR="0081011D">
        <w:t xml:space="preserve">making decisions. </w:t>
      </w:r>
    </w:p>
    <w:p w14:paraId="3C62E49F" w14:textId="2CA2B083" w:rsidR="0081011D" w:rsidRDefault="00383314" w:rsidP="00383314">
      <w:pPr>
        <w:pStyle w:val="AbsHead"/>
      </w:pPr>
      <w:r>
        <w:lastRenderedPageBreak/>
        <w:t xml:space="preserve">The final step was to plot graphs of the remaining features, two at a time for an easy representation to determine whether </w:t>
      </w:r>
      <w:r w:rsidR="0081011D">
        <w:t xml:space="preserve">there are any obvious factors that clearly correlate to gender. </w:t>
      </w:r>
    </w:p>
    <w:p w14:paraId="591095E7" w14:textId="77777777" w:rsidR="000F7FFD" w:rsidRDefault="000F7FFD" w:rsidP="000F7FFD">
      <w:pPr>
        <w:pStyle w:val="AbsHead"/>
        <w:keepNext/>
      </w:pPr>
      <w:r>
        <w:rPr>
          <w:noProof/>
        </w:rPr>
        <w:drawing>
          <wp:inline distT="0" distB="0" distL="0" distR="0" wp14:anchorId="368DEFEA" wp14:editId="15EC5CED">
            <wp:extent cx="3048000" cy="1645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lit.png"/>
                    <pic:cNvPicPr/>
                  </pic:nvPicPr>
                  <pic:blipFill>
                    <a:blip r:embed="rId21"/>
                    <a:stretch>
                      <a:fillRect/>
                    </a:stretch>
                  </pic:blipFill>
                  <pic:spPr>
                    <a:xfrm>
                      <a:off x="0" y="0"/>
                      <a:ext cx="3048000" cy="1645285"/>
                    </a:xfrm>
                    <a:prstGeom prst="rect">
                      <a:avLst/>
                    </a:prstGeom>
                  </pic:spPr>
                </pic:pic>
              </a:graphicData>
            </a:graphic>
          </wp:inline>
        </w:drawing>
      </w:r>
    </w:p>
    <w:p w14:paraId="785A5D57" w14:textId="18D5E8A9" w:rsidR="000F7FFD" w:rsidRDefault="000F7FFD" w:rsidP="000F7FFD">
      <w:pPr>
        <w:pStyle w:val="Caption"/>
        <w:jc w:val="left"/>
      </w:pPr>
      <w:r w:rsidRPr="000F7FFD">
        <w:rPr>
          <w:b/>
        </w:rPr>
        <w:t xml:space="preserve">Figure </w:t>
      </w:r>
      <w:r w:rsidRPr="000F7FFD">
        <w:rPr>
          <w:b/>
        </w:rPr>
        <w:fldChar w:fldCharType="begin"/>
      </w:r>
      <w:r w:rsidRPr="000F7FFD">
        <w:rPr>
          <w:b/>
        </w:rPr>
        <w:instrText xml:space="preserve"> SEQ Figure \* ARABIC </w:instrText>
      </w:r>
      <w:r w:rsidRPr="000F7FFD">
        <w:rPr>
          <w:b/>
        </w:rPr>
        <w:fldChar w:fldCharType="separate"/>
      </w:r>
      <w:r w:rsidRPr="000F7FFD">
        <w:rPr>
          <w:b/>
          <w:noProof/>
        </w:rPr>
        <w:t>1</w:t>
      </w:r>
      <w:r w:rsidRPr="000F7FFD">
        <w:rPr>
          <w:b/>
        </w:rPr>
        <w:fldChar w:fldCharType="end"/>
      </w:r>
      <w:r>
        <w:t>- Male and Female counts</w:t>
      </w:r>
    </w:p>
    <w:p w14:paraId="677F58F2" w14:textId="77777777" w:rsidR="000F7FFD" w:rsidRDefault="000F7FFD" w:rsidP="00383314">
      <w:pPr>
        <w:pStyle w:val="AbsHead"/>
      </w:pPr>
    </w:p>
    <w:p w14:paraId="3A1C95F8" w14:textId="60EC582B" w:rsidR="008620FB" w:rsidRDefault="008620FB" w:rsidP="008620FB">
      <w:pPr>
        <w:pStyle w:val="Caption"/>
        <w:keepNext/>
        <w:jc w:val="left"/>
      </w:pPr>
      <w:r w:rsidRPr="008620FB">
        <w:rPr>
          <w:b/>
        </w:rPr>
        <w:t xml:space="preserve">Table </w:t>
      </w:r>
      <w:r w:rsidRPr="008620FB">
        <w:rPr>
          <w:b/>
        </w:rPr>
        <w:fldChar w:fldCharType="begin"/>
      </w:r>
      <w:r w:rsidRPr="008620FB">
        <w:rPr>
          <w:b/>
        </w:rPr>
        <w:instrText xml:space="preserve"> SEQ Table \* ARABIC </w:instrText>
      </w:r>
      <w:r w:rsidRPr="008620FB">
        <w:rPr>
          <w:b/>
        </w:rPr>
        <w:fldChar w:fldCharType="separate"/>
      </w:r>
      <w:r w:rsidRPr="008620FB">
        <w:rPr>
          <w:b/>
          <w:noProof/>
        </w:rPr>
        <w:t>2</w:t>
      </w:r>
      <w:r w:rsidRPr="008620FB">
        <w:rPr>
          <w:b/>
        </w:rPr>
        <w:fldChar w:fldCharType="end"/>
      </w:r>
      <w:r>
        <w:t xml:space="preserve"> - </w:t>
      </w:r>
      <w:r w:rsidRPr="00D054FC">
        <w:t>Cleaned Dataset Description</w:t>
      </w:r>
    </w:p>
    <w:p w14:paraId="17F78884" w14:textId="64B660D5" w:rsidR="007C29AA" w:rsidRDefault="007C29AA" w:rsidP="00CD186C">
      <w:pPr>
        <w:pStyle w:val="AbsHead"/>
      </w:pPr>
      <w:r>
        <w:rPr>
          <w:noProof/>
          <w:lang w:eastAsia="zh-CN"/>
        </w:rPr>
        <w:drawing>
          <wp:inline distT="0" distB="0" distL="0" distR="0" wp14:anchorId="43ADC463" wp14:editId="06F292CB">
            <wp:extent cx="3048000" cy="2710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15 at 10.18.35.png"/>
                    <pic:cNvPicPr/>
                  </pic:nvPicPr>
                  <pic:blipFill>
                    <a:blip r:embed="rId22">
                      <a:extLst>
                        <a:ext uri="{28A0092B-C50C-407E-A947-70E740481C1C}">
                          <a14:useLocalDpi xmlns:a14="http://schemas.microsoft.com/office/drawing/2010/main" val="0"/>
                        </a:ext>
                      </a:extLst>
                    </a:blip>
                    <a:stretch>
                      <a:fillRect/>
                    </a:stretch>
                  </pic:blipFill>
                  <pic:spPr>
                    <a:xfrm>
                      <a:off x="0" y="0"/>
                      <a:ext cx="3048000" cy="2710815"/>
                    </a:xfrm>
                    <a:prstGeom prst="rect">
                      <a:avLst/>
                    </a:prstGeom>
                  </pic:spPr>
                </pic:pic>
              </a:graphicData>
            </a:graphic>
          </wp:inline>
        </w:drawing>
      </w:r>
    </w:p>
    <w:p w14:paraId="47B004BA" w14:textId="30C45327" w:rsidR="00212248" w:rsidRDefault="00212248" w:rsidP="00CD186C">
      <w:pPr>
        <w:pStyle w:val="AbsHead"/>
        <w:numPr>
          <w:ilvl w:val="0"/>
          <w:numId w:val="33"/>
        </w:numPr>
      </w:pPr>
      <w:r>
        <w:t>Machine Learning Alg</w:t>
      </w:r>
      <w:r w:rsidR="00B22B6E">
        <w:t>o</w:t>
      </w:r>
      <w:r>
        <w:t>rithm</w:t>
      </w:r>
    </w:p>
    <w:p w14:paraId="79A2A022" w14:textId="0E628EB1" w:rsidR="00953DC7" w:rsidRDefault="00E85BF5" w:rsidP="00CD186C">
      <w:pPr>
        <w:pStyle w:val="AbsHead"/>
      </w:pPr>
      <w:r>
        <w:t xml:space="preserve">We attempted to create a classifier that could accurately solve the logistic regression problem of predicting a twitter users gender based on two different features at a time. </w:t>
      </w:r>
      <w:r w:rsidR="00B2725A">
        <w:t>We use</w:t>
      </w:r>
      <w:r>
        <w:t>d</w:t>
      </w:r>
      <w:r w:rsidR="00B2725A">
        <w:t xml:space="preserve"> 8</w:t>
      </w:r>
      <w:r w:rsidR="001F5B59">
        <w:t>0</w:t>
      </w:r>
      <w:r>
        <w:t xml:space="preserve">% </w:t>
      </w:r>
      <w:r w:rsidR="001F5B59">
        <w:t xml:space="preserve">of our dataset to train </w:t>
      </w:r>
      <w:r w:rsidR="00412B68">
        <w:t xml:space="preserve">the model </w:t>
      </w:r>
      <w:r w:rsidR="00B2725A">
        <w:t xml:space="preserve">and the </w:t>
      </w:r>
      <w:r>
        <w:t xml:space="preserve">remaining </w:t>
      </w:r>
      <w:r w:rsidR="00B2725A">
        <w:t>2</w:t>
      </w:r>
      <w:r w:rsidR="001F5B59">
        <w:t>0</w:t>
      </w:r>
      <w:r>
        <w:t xml:space="preserve">% </w:t>
      </w:r>
      <w:r w:rsidR="00B2725A">
        <w:t>as</w:t>
      </w:r>
      <w:r w:rsidR="001F5B59">
        <w:t xml:space="preserve"> </w:t>
      </w:r>
      <w:r w:rsidR="00B2725A">
        <w:t>future</w:t>
      </w:r>
      <w:r w:rsidR="001F5B59">
        <w:t xml:space="preserve"> data</w:t>
      </w:r>
      <w:r w:rsidR="00B2725A">
        <w:t xml:space="preserve"> to test our model</w:t>
      </w:r>
      <w:r w:rsidR="001F5B59">
        <w:t>.</w:t>
      </w:r>
      <w:r w:rsidR="00953DC7">
        <w:t xml:space="preserve"> </w:t>
      </w:r>
    </w:p>
    <w:p w14:paraId="501115BA" w14:textId="20B1DACE" w:rsidR="00FA2E73" w:rsidRDefault="00552355" w:rsidP="00CD186C">
      <w:pPr>
        <w:pStyle w:val="AbsHead"/>
        <w:rPr>
          <w:noProof/>
        </w:rPr>
      </w:pPr>
      <w:r>
        <w:t xml:space="preserve">The first step was to create graphs that would help us visualise the data so that we can determine which of the features can be used to predict the </w:t>
      </w:r>
      <w:r w:rsidR="00471F3B">
        <w:t>user’s</w:t>
      </w:r>
      <w:r>
        <w:t xml:space="preserve"> gender.</w:t>
      </w:r>
      <w:r w:rsidR="00FA2E73" w:rsidRPr="00FA2E73">
        <w:rPr>
          <w:noProof/>
        </w:rPr>
        <w:t xml:space="preserve"> </w:t>
      </w:r>
    </w:p>
    <w:p w14:paraId="5B722EBC" w14:textId="6D5E2728" w:rsidR="00377688" w:rsidRDefault="00FA2E73" w:rsidP="00CD186C">
      <w:pPr>
        <w:pStyle w:val="AbsHead"/>
        <w:rPr>
          <w:noProof/>
        </w:rPr>
      </w:pPr>
      <w:r>
        <w:rPr>
          <w:noProof/>
          <w:lang w:eastAsia="zh-CN"/>
        </w:rPr>
        <w:drawing>
          <wp:inline distT="0" distB="0" distL="0" distR="0" wp14:anchorId="5D58F7A5" wp14:editId="392154C7">
            <wp:extent cx="3035300" cy="1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35DF5487" w14:textId="7C202CF5" w:rsidR="006651A2" w:rsidRPr="00005B61" w:rsidRDefault="00005B61" w:rsidP="00CD186C">
      <w:pPr>
        <w:pStyle w:val="AbsHead"/>
        <w:rPr>
          <w:noProof/>
        </w:rPr>
      </w:pPr>
      <w:r w:rsidRPr="00A73A53">
        <w:rPr>
          <w:b/>
        </w:rPr>
        <w:t xml:space="preserve">Figure </w:t>
      </w:r>
      <w:r w:rsidR="00A154B7" w:rsidRPr="00A73A53">
        <w:rPr>
          <w:b/>
          <w:noProof/>
        </w:rPr>
        <w:fldChar w:fldCharType="begin"/>
      </w:r>
      <w:r w:rsidR="00A154B7" w:rsidRPr="00A73A53">
        <w:rPr>
          <w:b/>
          <w:noProof/>
        </w:rPr>
        <w:instrText xml:space="preserve"> SEQ Figure \* ARABIC </w:instrText>
      </w:r>
      <w:r w:rsidR="00A154B7" w:rsidRPr="00A73A53">
        <w:rPr>
          <w:b/>
          <w:noProof/>
        </w:rPr>
        <w:fldChar w:fldCharType="separate"/>
      </w:r>
      <w:r w:rsidR="000F7FFD">
        <w:rPr>
          <w:b/>
          <w:noProof/>
        </w:rPr>
        <w:t>2</w:t>
      </w:r>
      <w:r w:rsidR="00A154B7" w:rsidRPr="00A73A53">
        <w:rPr>
          <w:b/>
          <w:noProof/>
        </w:rPr>
        <w:fldChar w:fldCharType="end"/>
      </w:r>
      <w:r w:rsidRPr="00005B61">
        <w:t xml:space="preserve"> - Link Colour vs Background colour in Red spectrum</w:t>
      </w:r>
    </w:p>
    <w:p w14:paraId="2804EA1A" w14:textId="218D4E52" w:rsidR="007765E9" w:rsidRDefault="007765E9" w:rsidP="00CD186C">
      <w:pPr>
        <w:pStyle w:val="AbsHead"/>
      </w:pPr>
      <w:r>
        <w:t xml:space="preserve">The graph above shows the link and background colour frequency distribution in the red spectrum. Values 0 and 255 are the default values which explain why </w:t>
      </w:r>
      <w:r w:rsidR="00E50FF1">
        <w:t>there are</w:t>
      </w:r>
      <w:r>
        <w:t xml:space="preserve"> so many users picking them. </w:t>
      </w:r>
    </w:p>
    <w:p w14:paraId="776F940A" w14:textId="77777777" w:rsidR="00005B61" w:rsidRDefault="00876DCA" w:rsidP="00CD186C">
      <w:pPr>
        <w:pStyle w:val="AbsHead"/>
      </w:pPr>
      <w:r>
        <w:rPr>
          <w:noProof/>
          <w:lang w:eastAsia="zh-CN"/>
        </w:rPr>
        <w:drawing>
          <wp:inline distT="0" distB="0" distL="0" distR="0" wp14:anchorId="741ECB1D" wp14:editId="3C31B910">
            <wp:extent cx="3035300" cy="1879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5300" cy="1879600"/>
                    </a:xfrm>
                    <a:prstGeom prst="rect">
                      <a:avLst/>
                    </a:prstGeom>
                    <a:noFill/>
                    <a:ln>
                      <a:noFill/>
                    </a:ln>
                  </pic:spPr>
                </pic:pic>
              </a:graphicData>
            </a:graphic>
          </wp:inline>
        </w:drawing>
      </w:r>
    </w:p>
    <w:p w14:paraId="24E25660" w14:textId="59C5BCC5" w:rsidR="00471F3B" w:rsidRPr="00471284" w:rsidRDefault="00005B61" w:rsidP="00CD186C">
      <w:pPr>
        <w:pStyle w:val="AbsHead"/>
      </w:pPr>
      <w:r w:rsidRPr="007229F6">
        <w:rPr>
          <w:b/>
        </w:rPr>
        <w:t xml:space="preserve">Figure </w:t>
      </w:r>
      <w:r w:rsidRPr="007229F6">
        <w:rPr>
          <w:b/>
        </w:rPr>
        <w:fldChar w:fldCharType="begin"/>
      </w:r>
      <w:r w:rsidRPr="007229F6">
        <w:rPr>
          <w:b/>
        </w:rPr>
        <w:instrText xml:space="preserve"> SEQ Figure \* ARABIC </w:instrText>
      </w:r>
      <w:r w:rsidRPr="007229F6">
        <w:rPr>
          <w:b/>
        </w:rPr>
        <w:fldChar w:fldCharType="separate"/>
      </w:r>
      <w:r w:rsidR="000F7FFD">
        <w:rPr>
          <w:b/>
          <w:noProof/>
        </w:rPr>
        <w:t>3</w:t>
      </w:r>
      <w:r w:rsidRPr="007229F6">
        <w:rPr>
          <w:b/>
        </w:rPr>
        <w:fldChar w:fldCharType="end"/>
      </w:r>
      <w:r w:rsidRPr="00005B61">
        <w:t xml:space="preserve"> - Number of tweets vs Number of </w:t>
      </w:r>
      <w:r w:rsidR="00FD69E0" w:rsidRPr="00005B61">
        <w:t>favourites</w:t>
      </w:r>
      <w:r w:rsidRPr="00005B61">
        <w:t xml:space="preserve"> per user</w:t>
      </w:r>
    </w:p>
    <w:p w14:paraId="5F301C72" w14:textId="77777777" w:rsidR="00005B61" w:rsidRDefault="00876DCA" w:rsidP="00CD186C">
      <w:pPr>
        <w:pStyle w:val="AbsHead"/>
      </w:pPr>
      <w:r>
        <w:rPr>
          <w:noProof/>
          <w:lang w:eastAsia="zh-CN"/>
        </w:rPr>
        <w:drawing>
          <wp:inline distT="0" distB="0" distL="0" distR="0" wp14:anchorId="17D10D0E" wp14:editId="4996E9D8">
            <wp:extent cx="3035300"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1D036F8A" w14:textId="3DDEDB1F" w:rsidR="00736683" w:rsidRPr="00BF7209" w:rsidRDefault="00005B61" w:rsidP="00BF7209">
      <w:pPr>
        <w:pStyle w:val="Caption"/>
      </w:pPr>
      <w:r w:rsidRPr="007229F6">
        <w:rPr>
          <w:b/>
        </w:rPr>
        <w:t xml:space="preserve">Figure </w:t>
      </w:r>
      <w:r w:rsidRPr="007229F6">
        <w:rPr>
          <w:b/>
        </w:rPr>
        <w:fldChar w:fldCharType="begin"/>
      </w:r>
      <w:r w:rsidRPr="007229F6">
        <w:rPr>
          <w:b/>
        </w:rPr>
        <w:instrText xml:space="preserve"> SEQ Figure \* ARABIC </w:instrText>
      </w:r>
      <w:r w:rsidRPr="007229F6">
        <w:rPr>
          <w:b/>
        </w:rPr>
        <w:fldChar w:fldCharType="separate"/>
      </w:r>
      <w:r w:rsidR="000F7FFD">
        <w:rPr>
          <w:b/>
          <w:noProof/>
        </w:rPr>
        <w:t>4</w:t>
      </w:r>
      <w:r w:rsidRPr="007229F6">
        <w:rPr>
          <w:b/>
        </w:rPr>
        <w:fldChar w:fldCharType="end"/>
      </w:r>
      <w:r w:rsidRPr="00BF7209">
        <w:t xml:space="preserve"> - Tweet Length vs User Description Length</w:t>
      </w:r>
    </w:p>
    <w:p w14:paraId="1711319C" w14:textId="64217DAB" w:rsidR="0012508D" w:rsidRDefault="00005B61" w:rsidP="00CD186C">
      <w:pPr>
        <w:pStyle w:val="AbsHead"/>
      </w:pPr>
      <w:r>
        <w:t xml:space="preserve">It became instantly clear that none of the provided features could </w:t>
      </w:r>
      <w:r w:rsidR="005A4C2E">
        <w:t>be</w:t>
      </w:r>
      <w:r>
        <w:t xml:space="preserve"> used to </w:t>
      </w:r>
      <w:r w:rsidR="00A73A53">
        <w:t xml:space="preserve">predict </w:t>
      </w:r>
      <w:r>
        <w:t xml:space="preserve">a twitter user’s gender. Our next </w:t>
      </w:r>
      <w:r w:rsidR="005A4C2E">
        <w:t xml:space="preserve">approach was to follow the methods </w:t>
      </w:r>
      <w:r w:rsidR="00A73A53">
        <w:t xml:space="preserve">seen in the recommended </w:t>
      </w:r>
      <w:r w:rsidR="004D2979">
        <w:t>works and</w:t>
      </w:r>
      <w:r w:rsidR="005A4C2E">
        <w:t xml:space="preserve"> analyse both the tweet and the bio</w:t>
      </w:r>
      <w:r w:rsidR="009800F5">
        <w:t>graphy</w:t>
      </w:r>
      <w:r w:rsidR="005A4C2E">
        <w:t xml:space="preserve"> text</w:t>
      </w:r>
      <w:r w:rsidR="00A73A53">
        <w:t xml:space="preserve">; </w:t>
      </w:r>
      <w:r w:rsidR="005A4C2E">
        <w:t>apply</w:t>
      </w:r>
      <w:r w:rsidR="00A73A53">
        <w:t>ing</w:t>
      </w:r>
      <w:r w:rsidR="005A4C2E">
        <w:t xml:space="preserve"> different machine learning algorithms to </w:t>
      </w:r>
      <w:r w:rsidR="009800F5">
        <w:t xml:space="preserve">try and </w:t>
      </w:r>
      <w:r w:rsidR="005A4C2E">
        <w:t>predict gender based on text dat</w:t>
      </w:r>
      <w:r w:rsidR="009800F5">
        <w:t>a</w:t>
      </w:r>
      <w:r w:rsidR="00A53918">
        <w:t xml:space="preserve">. </w:t>
      </w:r>
    </w:p>
    <w:p w14:paraId="727C16A1" w14:textId="16838488" w:rsidR="00EF7293" w:rsidRDefault="000E59B5" w:rsidP="00CD186C">
      <w:pPr>
        <w:pStyle w:val="AbsHead"/>
      </w:pPr>
      <w:r>
        <w:lastRenderedPageBreak/>
        <w:t>Our appro</w:t>
      </w:r>
      <w:r w:rsidR="0004799C">
        <w:t>ach creates a bag of words</w:t>
      </w:r>
      <w:r>
        <w:t xml:space="preserve"> from the tweet &amp; description fields of the twitter dataset.</w:t>
      </w:r>
      <w:r w:rsidR="005A6A5E">
        <w:t xml:space="preserve">  </w:t>
      </w:r>
      <w:r w:rsidR="007249B2">
        <w:t>T</w:t>
      </w:r>
      <w:r w:rsidR="005A6A5E">
        <w:t xml:space="preserve">he data fields are cleaned by converting </w:t>
      </w:r>
      <w:r w:rsidR="004D2979">
        <w:t xml:space="preserve">all </w:t>
      </w:r>
      <w:r w:rsidR="005A6A5E">
        <w:t xml:space="preserve">words into </w:t>
      </w:r>
      <w:r w:rsidR="0004799C">
        <w:t xml:space="preserve">lower case </w:t>
      </w:r>
      <w:r w:rsidR="007249B2">
        <w:t xml:space="preserve">followed by </w:t>
      </w:r>
      <w:r w:rsidR="005A6A5E">
        <w:t>removal of</w:t>
      </w:r>
      <w:r w:rsidR="007104F6">
        <w:t xml:space="preserve"> </w:t>
      </w:r>
      <w:r w:rsidR="005A6A5E">
        <w:t>punctuation</w:t>
      </w:r>
      <w:r w:rsidR="0004799C">
        <w:t xml:space="preserve"> from the text</w:t>
      </w:r>
      <w:r w:rsidR="00F44E66">
        <w:t>. T</w:t>
      </w:r>
      <w:r w:rsidR="007249B2">
        <w:t xml:space="preserve">he </w:t>
      </w:r>
      <w:r w:rsidR="004D2979">
        <w:t xml:space="preserve">remaining </w:t>
      </w:r>
      <w:r w:rsidR="007249B2">
        <w:t>words are</w:t>
      </w:r>
      <w:r w:rsidR="00F44E66">
        <w:t xml:space="preserve"> then</w:t>
      </w:r>
      <w:r w:rsidR="00EF7293">
        <w:t xml:space="preserve"> added to the bag and the frequency distribution of words are calculated. The top 4000 words with the highest frequency are used as features for defining the training data set. </w:t>
      </w:r>
    </w:p>
    <w:p w14:paraId="544EE00A" w14:textId="7B113EEA" w:rsidR="00EA66CC" w:rsidRDefault="00E65AFF" w:rsidP="00CD186C">
      <w:pPr>
        <w:pStyle w:val="AbsHead"/>
      </w:pPr>
      <w:r>
        <w:rPr>
          <w:noProof/>
        </w:rPr>
        <w:drawing>
          <wp:inline distT="0" distB="0" distL="0" distR="0" wp14:anchorId="5FA7A00D" wp14:editId="3F8AC179">
            <wp:extent cx="30480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png"/>
                    <pic:cNvPicPr/>
                  </pic:nvPicPr>
                  <pic:blipFill>
                    <a:blip r:embed="rId26"/>
                    <a:stretch>
                      <a:fillRect/>
                    </a:stretch>
                  </pic:blipFill>
                  <pic:spPr>
                    <a:xfrm>
                      <a:off x="0" y="0"/>
                      <a:ext cx="3048000" cy="2286000"/>
                    </a:xfrm>
                    <a:prstGeom prst="rect">
                      <a:avLst/>
                    </a:prstGeom>
                  </pic:spPr>
                </pic:pic>
              </a:graphicData>
            </a:graphic>
          </wp:inline>
        </w:drawing>
      </w:r>
    </w:p>
    <w:p w14:paraId="62CDD60C" w14:textId="3D0E55F7" w:rsidR="00EA66CC" w:rsidRPr="00BF7209" w:rsidRDefault="00BF7209" w:rsidP="00CD186C">
      <w:pPr>
        <w:pStyle w:val="AbsHead"/>
      </w:pPr>
      <w:r w:rsidRPr="007229F6">
        <w:rPr>
          <w:b/>
        </w:rPr>
        <w:t>Figure 4</w:t>
      </w:r>
      <w:r w:rsidRPr="00BF7209">
        <w:t xml:space="preserve"> </w:t>
      </w:r>
      <w:r w:rsidR="00E65AFF">
        <w:t>–</w:t>
      </w:r>
      <w:r w:rsidR="00BD019E">
        <w:t xml:space="preserve"> D</w:t>
      </w:r>
      <w:r w:rsidR="00E65AFF">
        <w:t xml:space="preserve">istribution of </w:t>
      </w:r>
      <w:r w:rsidR="00BD019E">
        <w:t>words in the dataset</w:t>
      </w:r>
    </w:p>
    <w:p w14:paraId="6569B767" w14:textId="03242566" w:rsidR="00EF7293" w:rsidRDefault="00EF7293" w:rsidP="00CD186C">
      <w:pPr>
        <w:pStyle w:val="AbsHead"/>
      </w:pPr>
      <w:r>
        <w:t xml:space="preserve">If a word is a good descriptor </w:t>
      </w:r>
      <w:r w:rsidR="007C2402">
        <w:t>for identifying someone as male or female it will predominately be used by either</w:t>
      </w:r>
      <w:r w:rsidR="00296D93">
        <w:t xml:space="preserve"> one of the genders.  e.g. – Female</w:t>
      </w:r>
      <w:r w:rsidR="002F29C0">
        <w:t xml:space="preserve"> tend to use the word love</w:t>
      </w:r>
      <w:r w:rsidR="00296D93">
        <w:t xml:space="preserve"> more often than male</w:t>
      </w:r>
      <w:r w:rsidR="007C2402">
        <w:t xml:space="preserve">. </w:t>
      </w:r>
    </w:p>
    <w:p w14:paraId="324AAE46" w14:textId="0E51F6D0" w:rsidR="00995EC7" w:rsidRDefault="00F9460D" w:rsidP="00CD186C">
      <w:pPr>
        <w:pStyle w:val="AbsHead"/>
      </w:pPr>
      <w:r>
        <w:t>The</w:t>
      </w:r>
      <w:r w:rsidR="00EF7293">
        <w:t xml:space="preserve"> above</w:t>
      </w:r>
      <w:r>
        <w:t xml:space="preserve"> graph plots</w:t>
      </w:r>
      <w:r w:rsidR="00EF7293">
        <w:t xml:space="preserve"> the </w:t>
      </w:r>
      <w:r w:rsidR="007C2402">
        <w:t xml:space="preserve">ratio of </w:t>
      </w:r>
      <w:r w:rsidR="00BD019E">
        <w:t>the number of times a common word</w:t>
      </w:r>
      <w:r w:rsidR="00EF7293">
        <w:t xml:space="preserve"> </w:t>
      </w:r>
      <w:r w:rsidR="00BD019E">
        <w:t xml:space="preserve">is </w:t>
      </w:r>
      <w:r w:rsidR="007C2402">
        <w:t xml:space="preserve">used </w:t>
      </w:r>
      <w:r w:rsidR="009C6C9B">
        <w:t>by</w:t>
      </w:r>
      <w:r w:rsidR="007C2402">
        <w:t xml:space="preserve"> </w:t>
      </w:r>
      <w:r w:rsidR="00BD019E">
        <w:t>both genders’</w:t>
      </w:r>
      <w:r w:rsidR="009C6C9B">
        <w:t xml:space="preserve"> </w:t>
      </w:r>
      <w:r>
        <w:t xml:space="preserve">vs </w:t>
      </w:r>
      <w:r w:rsidR="003E2228">
        <w:t>the number of times</w:t>
      </w:r>
      <w:r>
        <w:t xml:space="preserve"> the</w:t>
      </w:r>
      <w:r w:rsidR="003E2228">
        <w:t xml:space="preserve"> same ratio can be obser</w:t>
      </w:r>
      <w:r>
        <w:t xml:space="preserve">ved for different words. </w:t>
      </w:r>
      <w:r w:rsidR="00995EC7">
        <w:t xml:space="preserve">The graph for values of </w:t>
      </w:r>
      <w:r w:rsidR="005C3336">
        <w:t xml:space="preserve">x around x = </w:t>
      </w:r>
      <w:r w:rsidR="00995EC7">
        <w:t>0 indicate the number of common words used equally by both genders.</w:t>
      </w:r>
      <w:r w:rsidR="005C3336">
        <w:t xml:space="preserve"> </w:t>
      </w:r>
      <w:r w:rsidR="004C4697">
        <w:t xml:space="preserve"> As the ratio become more negative the frequency value at that ratio indicates the number of words predominantly used by women. Similarly, for x &gt; 0 the frequency at higher ratios indicate the number of words predominantly used by men. </w:t>
      </w:r>
    </w:p>
    <w:p w14:paraId="15810F75" w14:textId="7D9AE9CA" w:rsidR="00E4751B" w:rsidRDefault="00F9460D" w:rsidP="00CD186C">
      <w:pPr>
        <w:pStyle w:val="AbsHead"/>
      </w:pPr>
      <w:r>
        <w:t>The plot</w:t>
      </w:r>
      <w:r w:rsidR="004C4697">
        <w:t xml:space="preserve"> also</w:t>
      </w:r>
      <w:r>
        <w:t xml:space="preserve"> </w:t>
      </w:r>
      <w:r w:rsidR="009C6C9B">
        <w:t>gives</w:t>
      </w:r>
      <w:r w:rsidR="003E2228">
        <w:t xml:space="preserve"> an</w:t>
      </w:r>
      <w:r w:rsidR="009C6C9B">
        <w:t xml:space="preserve"> estimate of the quality of</w:t>
      </w:r>
      <w:r w:rsidR="003E2228">
        <w:t xml:space="preserve"> dataset for training</w:t>
      </w:r>
      <w:r w:rsidR="00B91BAB">
        <w:t xml:space="preserve"> the model. A bad dataset</w:t>
      </w:r>
      <w:r w:rsidR="00E4751B">
        <w:t xml:space="preserve"> set will show higher levels of frequency</w:t>
      </w:r>
      <w:r w:rsidR="00BD019E">
        <w:t xml:space="preserve"> or data distribution around zero</w:t>
      </w:r>
      <w:r w:rsidR="00E4751B">
        <w:t xml:space="preserve">. </w:t>
      </w:r>
      <w:r w:rsidR="009C6C9B">
        <w:t>Indicating</w:t>
      </w:r>
      <w:r w:rsidR="00B91BAB">
        <w:t xml:space="preserve"> that </w:t>
      </w:r>
      <w:r w:rsidR="00E4751B">
        <w:t xml:space="preserve">the dataset lacks words that act as good </w:t>
      </w:r>
      <w:r w:rsidR="009C6C9B">
        <w:t>discriminant</w:t>
      </w:r>
      <w:r w:rsidR="00E4751B">
        <w:t xml:space="preserve"> of gender. </w:t>
      </w:r>
      <w:r w:rsidR="009C6C9B">
        <w:t xml:space="preserve">A good </w:t>
      </w:r>
      <w:r w:rsidR="00B91BAB">
        <w:t>data</w:t>
      </w:r>
      <w:r w:rsidR="009C6C9B">
        <w:t xml:space="preserve"> set on the other hand will</w:t>
      </w:r>
      <w:r w:rsidR="00B91BAB">
        <w:t xml:space="preserve"> have a balance between the number of common and unique words </w:t>
      </w:r>
      <w:r w:rsidR="00BD019E">
        <w:t xml:space="preserve">primely </w:t>
      </w:r>
      <w:r w:rsidR="00B91BAB">
        <w:t xml:space="preserve">used by male and female. </w:t>
      </w:r>
      <w:r w:rsidR="00DA2F75">
        <w:t>Here the mean is cantered around -</w:t>
      </w:r>
      <w:r w:rsidR="00DA2F75" w:rsidRPr="00DA2F75">
        <w:rPr>
          <w:b/>
        </w:rPr>
        <w:t>0.15</w:t>
      </w:r>
      <w:r w:rsidR="00DA2F75">
        <w:t xml:space="preserve"> indicting the dataset is slightly biased towards females but the curve resembles </w:t>
      </w:r>
      <w:r w:rsidR="00E65AFF">
        <w:t>a normal distribution indicating tha</w:t>
      </w:r>
      <w:r w:rsidR="00BD019E">
        <w:t xml:space="preserve">t the </w:t>
      </w:r>
      <w:r w:rsidR="004C4697">
        <w:t xml:space="preserve">dataset is </w:t>
      </w:r>
      <w:r w:rsidR="00DA2F75">
        <w:t xml:space="preserve">good for training the classifier. </w:t>
      </w:r>
    </w:p>
    <w:p w14:paraId="35672051" w14:textId="32A0CA9F" w:rsidR="00527ABE" w:rsidRDefault="00527ABE" w:rsidP="00CD186C">
      <w:pPr>
        <w:pStyle w:val="AbsHead"/>
      </w:pPr>
      <w:r>
        <w:t xml:space="preserve">We are looking for words where the value of </w:t>
      </w:r>
      <w:r w:rsidRPr="00527ABE">
        <w:rPr>
          <w:b/>
        </w:rPr>
        <w:t>r &gt; 1.4</w:t>
      </w:r>
      <w:bookmarkStart w:id="1" w:name="_GoBack"/>
      <w:bookmarkEnd w:id="1"/>
      <w:r>
        <w:t xml:space="preserve"> , </w:t>
      </w:r>
      <w:r w:rsidRPr="00527ABE">
        <w:rPr>
          <w:b/>
        </w:rPr>
        <w:t>r &lt; -14</w:t>
      </w:r>
      <w:r>
        <w:t xml:space="preserve"> for training the model as they are good discriminant of gender. </w:t>
      </w:r>
    </w:p>
    <w:p w14:paraId="58DBE5CD" w14:textId="288D97F3" w:rsidR="007229F6" w:rsidRDefault="007229F6" w:rsidP="00CD186C">
      <w:pPr>
        <w:pStyle w:val="AbsHead"/>
      </w:pPr>
    </w:p>
    <w:tbl>
      <w:tblPr>
        <w:tblStyle w:val="TableGrid"/>
        <w:tblW w:w="0" w:type="auto"/>
        <w:tblLook w:val="04A0" w:firstRow="1" w:lastRow="0" w:firstColumn="1" w:lastColumn="0" w:noHBand="0" w:noVBand="1"/>
      </w:tblPr>
      <w:tblGrid>
        <w:gridCol w:w="587"/>
        <w:gridCol w:w="1298"/>
        <w:gridCol w:w="1620"/>
        <w:gridCol w:w="1285"/>
      </w:tblGrid>
      <w:tr w:rsidR="00170F2E" w14:paraId="5229B7A0" w14:textId="509DB212" w:rsidTr="00CD186C">
        <w:trPr>
          <w:trHeight w:val="263"/>
        </w:trPr>
        <w:tc>
          <w:tcPr>
            <w:tcW w:w="587" w:type="dxa"/>
          </w:tcPr>
          <w:p w14:paraId="70474FBC" w14:textId="736C9027" w:rsidR="00170F2E" w:rsidRPr="00AD00ED" w:rsidRDefault="00AD00ED" w:rsidP="00CD186C">
            <w:pPr>
              <w:pStyle w:val="AbsHead"/>
              <w:rPr>
                <w:b/>
              </w:rPr>
            </w:pPr>
            <w:r w:rsidRPr="00AD00ED">
              <w:rPr>
                <w:b/>
              </w:rPr>
              <w:t>SN</w:t>
            </w:r>
          </w:p>
        </w:tc>
        <w:tc>
          <w:tcPr>
            <w:tcW w:w="1298" w:type="dxa"/>
          </w:tcPr>
          <w:p w14:paraId="7ACAD3BB" w14:textId="6911B3DC" w:rsidR="00170F2E" w:rsidRPr="00AD00ED" w:rsidRDefault="00170F2E" w:rsidP="00CD186C">
            <w:pPr>
              <w:pStyle w:val="AbsHead"/>
              <w:rPr>
                <w:b/>
              </w:rPr>
            </w:pPr>
            <w:r w:rsidRPr="00AD00ED">
              <w:rPr>
                <w:b/>
              </w:rPr>
              <w:t xml:space="preserve">Male </w:t>
            </w:r>
          </w:p>
        </w:tc>
        <w:tc>
          <w:tcPr>
            <w:tcW w:w="1620" w:type="dxa"/>
          </w:tcPr>
          <w:p w14:paraId="19408574" w14:textId="53D20F45" w:rsidR="00170F2E" w:rsidRPr="00AD00ED" w:rsidRDefault="00170F2E" w:rsidP="00CD186C">
            <w:pPr>
              <w:pStyle w:val="AbsHead"/>
              <w:rPr>
                <w:b/>
              </w:rPr>
            </w:pPr>
            <w:r w:rsidRPr="00AD00ED">
              <w:rPr>
                <w:b/>
              </w:rPr>
              <w:t>Female</w:t>
            </w:r>
          </w:p>
        </w:tc>
        <w:tc>
          <w:tcPr>
            <w:tcW w:w="1285" w:type="dxa"/>
          </w:tcPr>
          <w:p w14:paraId="4CC544B0" w14:textId="3225E130" w:rsidR="00170F2E" w:rsidRPr="00AD00ED" w:rsidRDefault="00170F2E" w:rsidP="00CD186C">
            <w:pPr>
              <w:pStyle w:val="AbsHead"/>
              <w:rPr>
                <w:b/>
              </w:rPr>
            </w:pPr>
            <w:r w:rsidRPr="00AD00ED">
              <w:rPr>
                <w:b/>
              </w:rPr>
              <w:t>Common</w:t>
            </w:r>
          </w:p>
        </w:tc>
      </w:tr>
      <w:tr w:rsidR="00170F2E" w14:paraId="141C3B91" w14:textId="46E90035" w:rsidTr="00CD186C">
        <w:trPr>
          <w:trHeight w:val="578"/>
        </w:trPr>
        <w:tc>
          <w:tcPr>
            <w:tcW w:w="587" w:type="dxa"/>
          </w:tcPr>
          <w:p w14:paraId="2576575C" w14:textId="5B0B1B38" w:rsidR="00170F2E" w:rsidRDefault="00170F2E" w:rsidP="00CD186C">
            <w:pPr>
              <w:pStyle w:val="AbsHead"/>
            </w:pPr>
            <w:r>
              <w:t>1</w:t>
            </w:r>
            <w:r w:rsidR="00CD186C">
              <w:t>.</w:t>
            </w:r>
          </w:p>
        </w:tc>
        <w:tc>
          <w:tcPr>
            <w:tcW w:w="1298" w:type="dxa"/>
          </w:tcPr>
          <w:p w14:paraId="48021CEB" w14:textId="55EFF41F" w:rsidR="00170F2E" w:rsidRDefault="00170F2E" w:rsidP="00CD186C">
            <w:pPr>
              <w:pStyle w:val="AbsHead"/>
            </w:pPr>
            <w:r>
              <w:t>Battle, victory, playing, economy, tax, government</w:t>
            </w:r>
            <w:r w:rsidR="00CD186C">
              <w:t>, Ebola</w:t>
            </w:r>
            <w:r w:rsidR="00AD00ED">
              <w:t xml:space="preserve"> etc.</w:t>
            </w:r>
          </w:p>
        </w:tc>
        <w:tc>
          <w:tcPr>
            <w:tcW w:w="1620" w:type="dxa"/>
          </w:tcPr>
          <w:p w14:paraId="1E42DEFA" w14:textId="18ACB914" w:rsidR="00170F2E" w:rsidRDefault="00170F2E" w:rsidP="00CD186C">
            <w:pPr>
              <w:pStyle w:val="AbsHead"/>
            </w:pPr>
            <w:r>
              <w:t>relationships, shopping, besties, cute</w:t>
            </w:r>
            <w:r w:rsidR="00CD186C">
              <w:t>, fashion, beautiful, love</w:t>
            </w:r>
            <w:r w:rsidR="00AD00ED">
              <w:t xml:space="preserve"> etc.</w:t>
            </w:r>
          </w:p>
        </w:tc>
        <w:tc>
          <w:tcPr>
            <w:tcW w:w="1285" w:type="dxa"/>
          </w:tcPr>
          <w:p w14:paraId="73B9DD26" w14:textId="0247BB38" w:rsidR="00170F2E" w:rsidRDefault="00170F2E" w:rsidP="00CD186C">
            <w:pPr>
              <w:pStyle w:val="AbsHead"/>
            </w:pPr>
            <w:r>
              <w:t>Angry, regrets, parties, laughing</w:t>
            </w:r>
            <w:r w:rsidR="00CD186C">
              <w:t>, texting</w:t>
            </w:r>
            <w:r w:rsidR="00AD00ED">
              <w:t xml:space="preserve"> etc.</w:t>
            </w:r>
          </w:p>
        </w:tc>
      </w:tr>
    </w:tbl>
    <w:p w14:paraId="4F05E771" w14:textId="404024B2" w:rsidR="004300FD" w:rsidRPr="00CD186C" w:rsidRDefault="00CD186C" w:rsidP="00CD186C">
      <w:pPr>
        <w:pStyle w:val="AbsHead"/>
      </w:pPr>
      <w:r w:rsidRPr="00CD186C">
        <w:rPr>
          <w:b/>
        </w:rPr>
        <w:t>Table</w:t>
      </w:r>
      <w:r w:rsidR="00AD00ED">
        <w:rPr>
          <w:b/>
        </w:rPr>
        <w:t xml:space="preserve"> 3</w:t>
      </w:r>
      <w:r>
        <w:rPr>
          <w:b/>
        </w:rPr>
        <w:t xml:space="preserve"> </w:t>
      </w:r>
      <w:r>
        <w:t>–</w:t>
      </w:r>
      <w:r w:rsidRPr="00CD186C">
        <w:t xml:space="preserve"> </w:t>
      </w:r>
      <w:r w:rsidR="0005497A">
        <w:t>Example of some u</w:t>
      </w:r>
      <w:r>
        <w:t>nique &amp; common words used by male &amp; female</w:t>
      </w:r>
    </w:p>
    <w:p w14:paraId="56DA5CE5" w14:textId="34A94C83" w:rsidR="00764B51" w:rsidRPr="003E2228" w:rsidRDefault="00764B51" w:rsidP="00CD186C">
      <w:pPr>
        <w:pStyle w:val="AbsHead"/>
      </w:pPr>
    </w:p>
    <w:p w14:paraId="6F233D87" w14:textId="585DFBA9" w:rsidR="00D6663C" w:rsidRPr="00AB24EC" w:rsidRDefault="006B12DC" w:rsidP="00CD186C">
      <w:pPr>
        <w:pStyle w:val="AbsHead"/>
      </w:pPr>
      <w:r w:rsidRPr="00AB24EC">
        <w:t>5</w:t>
      </w:r>
      <w:r w:rsidR="007864D9" w:rsidRPr="00AB24EC">
        <w:t xml:space="preserve"> </w:t>
      </w:r>
      <w:r w:rsidR="005807EC" w:rsidRPr="00AB24EC">
        <w:t>RESULTS</w:t>
      </w:r>
      <w:r w:rsidR="00D72B03" w:rsidRPr="00AB24EC">
        <w:t xml:space="preserve"> &amp; </w:t>
      </w:r>
      <w:r w:rsidR="005807EC" w:rsidRPr="00AB24EC">
        <w:t>DISCUSSION</w:t>
      </w:r>
      <w:r w:rsidR="006209A6" w:rsidRPr="00AB24EC">
        <w:t xml:space="preserve"> </w:t>
      </w:r>
    </w:p>
    <w:p w14:paraId="2A28118C" w14:textId="66C22472" w:rsidR="00133AB8" w:rsidRDefault="00133AB8" w:rsidP="00CD186C">
      <w:pPr>
        <w:pStyle w:val="AbsHead"/>
      </w:pPr>
    </w:p>
    <w:p w14:paraId="5907EF2C" w14:textId="3D3E00A6" w:rsidR="00D6663C" w:rsidRDefault="00133AB8" w:rsidP="00133AB8">
      <w:pPr>
        <w:pStyle w:val="AbsHead"/>
      </w:pPr>
      <w:r>
        <w:t>Our first attempt involved looking at the different features such as favourites counts, tweet counts, background colour, link colour and even the number of hashtags used per tweet – labels that were easily obtained from the dataset independently to find any indicator that these features correlated with gender. We found that these labels were not a good discriminant for predicting gender.</w:t>
      </w:r>
    </w:p>
    <w:p w14:paraId="5BD08816" w14:textId="11F91895" w:rsidR="00277605" w:rsidRDefault="00277605" w:rsidP="00CD186C">
      <w:pPr>
        <w:pStyle w:val="AbsHead"/>
      </w:pPr>
      <w:r>
        <w:t xml:space="preserve">We </w:t>
      </w:r>
      <w:r w:rsidR="005819C5">
        <w:t xml:space="preserve">then </w:t>
      </w:r>
      <w:r>
        <w:t>created a bag-of-words algorithm that calculates the frequency of word usages per gender. A logistic regression classifier</w:t>
      </w:r>
      <w:r w:rsidR="005819C5">
        <w:t xml:space="preserve"> was used</w:t>
      </w:r>
      <w:r>
        <w:t xml:space="preserve"> to train our dataset on the top words. </w:t>
      </w:r>
    </w:p>
    <w:p w14:paraId="3BCA8F12" w14:textId="5EF6CBFE" w:rsidR="00277605" w:rsidRDefault="00277605" w:rsidP="00CD186C">
      <w:pPr>
        <w:pStyle w:val="AbsHead"/>
      </w:pPr>
      <w:r>
        <w:t xml:space="preserve">When run against the test data, the logistic regression model had an accuracy of 53.34%. </w:t>
      </w:r>
      <w:r w:rsidR="00FF4BF9">
        <w:t>To improve on this result, we attempted to use a</w:t>
      </w:r>
      <w:r w:rsidR="00D161AB">
        <w:t xml:space="preserve"> Naïve-Bayes algorithm instead of the logistic regression </w:t>
      </w:r>
      <w:r w:rsidR="001D4D8B">
        <w:t xml:space="preserve">but still had relatively weak results </w:t>
      </w:r>
      <w:r w:rsidR="00D161AB">
        <w:t>– 57.27%.</w:t>
      </w:r>
    </w:p>
    <w:p w14:paraId="2720F8EB" w14:textId="1E415608" w:rsidR="00116C0F" w:rsidRDefault="00D161AB" w:rsidP="00CD186C">
      <w:pPr>
        <w:pStyle w:val="AbsHead"/>
      </w:pPr>
      <w:r>
        <w:t xml:space="preserve">We explored various options to </w:t>
      </w:r>
      <w:r w:rsidR="00277605">
        <w:t>get a better prediction rate</w:t>
      </w:r>
      <w:r>
        <w:t>;</w:t>
      </w:r>
      <w:r w:rsidR="00277605">
        <w:t xml:space="preserve"> </w:t>
      </w:r>
      <w:r>
        <w:t xml:space="preserve">considering different </w:t>
      </w:r>
      <w:r w:rsidR="002C413E">
        <w:t>natural language processing techniques</w:t>
      </w:r>
      <w:r>
        <w:t xml:space="preserve"> </w:t>
      </w:r>
      <w:r w:rsidR="002C413E">
        <w:t>includ</w:t>
      </w:r>
      <w:r>
        <w:t>ing</w:t>
      </w:r>
      <w:r w:rsidR="002C413E">
        <w:t xml:space="preserve"> stop-word removal</w:t>
      </w:r>
      <w:r w:rsidR="00277605">
        <w:t xml:space="preserve">, </w:t>
      </w:r>
      <w:r w:rsidR="002C413E">
        <w:t>punctuation removal</w:t>
      </w:r>
      <w:r w:rsidR="00277605">
        <w:t xml:space="preserve"> and stemming. </w:t>
      </w:r>
      <w:r>
        <w:t xml:space="preserve">This improved the scores of both </w:t>
      </w:r>
      <w:r w:rsidR="00BD019E">
        <w:t xml:space="preserve">the </w:t>
      </w:r>
      <w:r>
        <w:t>above models as seen in the table below.</w:t>
      </w:r>
    </w:p>
    <w:tbl>
      <w:tblPr>
        <w:tblStyle w:val="TableGrid"/>
        <w:tblW w:w="0" w:type="auto"/>
        <w:tblLook w:val="04A0" w:firstRow="1" w:lastRow="0" w:firstColumn="1" w:lastColumn="0" w:noHBand="0" w:noVBand="1"/>
      </w:tblPr>
      <w:tblGrid>
        <w:gridCol w:w="2122"/>
        <w:gridCol w:w="1185"/>
        <w:gridCol w:w="1483"/>
      </w:tblGrid>
      <w:tr w:rsidR="002F56BC" w14:paraId="634AA022" w14:textId="77777777" w:rsidTr="002F56BC">
        <w:tc>
          <w:tcPr>
            <w:tcW w:w="2122" w:type="dxa"/>
          </w:tcPr>
          <w:p w14:paraId="56EC3DBF" w14:textId="7F766AA7" w:rsidR="00D161AB" w:rsidRDefault="002F56BC" w:rsidP="00CD186C">
            <w:pPr>
              <w:pStyle w:val="AbsHead"/>
            </w:pPr>
            <w:r>
              <w:t>Classification</w:t>
            </w:r>
          </w:p>
        </w:tc>
        <w:tc>
          <w:tcPr>
            <w:tcW w:w="1185" w:type="dxa"/>
          </w:tcPr>
          <w:p w14:paraId="4009A945" w14:textId="712A4BC1" w:rsidR="00D161AB" w:rsidRDefault="00FA03B2" w:rsidP="00CD186C">
            <w:pPr>
              <w:pStyle w:val="AbsHead"/>
            </w:pPr>
            <w:r>
              <w:t xml:space="preserve">First </w:t>
            </w:r>
            <w:r w:rsidR="001A6348">
              <w:t>M</w:t>
            </w:r>
            <w:r>
              <w:t>odel</w:t>
            </w:r>
          </w:p>
        </w:tc>
        <w:tc>
          <w:tcPr>
            <w:tcW w:w="1483" w:type="dxa"/>
          </w:tcPr>
          <w:p w14:paraId="4DAF9096" w14:textId="36479A74" w:rsidR="00D161AB" w:rsidRDefault="00D161AB" w:rsidP="00CD186C">
            <w:pPr>
              <w:pStyle w:val="AbsHead"/>
            </w:pPr>
            <w:r>
              <w:t>NLP Techniques</w:t>
            </w:r>
          </w:p>
        </w:tc>
      </w:tr>
      <w:tr w:rsidR="002F56BC" w14:paraId="72538E6D" w14:textId="77777777" w:rsidTr="002F56BC">
        <w:tc>
          <w:tcPr>
            <w:tcW w:w="2122" w:type="dxa"/>
          </w:tcPr>
          <w:p w14:paraId="40EE29CB" w14:textId="469898FC" w:rsidR="00D161AB" w:rsidRDefault="00D161AB" w:rsidP="00CD186C">
            <w:pPr>
              <w:pStyle w:val="AbsHead"/>
            </w:pPr>
            <w:r>
              <w:t>Logistic Regression</w:t>
            </w:r>
          </w:p>
        </w:tc>
        <w:tc>
          <w:tcPr>
            <w:tcW w:w="1185" w:type="dxa"/>
          </w:tcPr>
          <w:p w14:paraId="0BC62ABD" w14:textId="3C2257E1" w:rsidR="00D161AB" w:rsidRDefault="00D161AB" w:rsidP="00CD186C">
            <w:pPr>
              <w:pStyle w:val="AbsHead"/>
            </w:pPr>
            <w:r>
              <w:t>53.34%</w:t>
            </w:r>
          </w:p>
        </w:tc>
        <w:tc>
          <w:tcPr>
            <w:tcW w:w="1483" w:type="dxa"/>
          </w:tcPr>
          <w:p w14:paraId="4C624DE8" w14:textId="65629BCC" w:rsidR="00D161AB" w:rsidRDefault="00FD69E0" w:rsidP="00CD186C">
            <w:pPr>
              <w:pStyle w:val="AbsHead"/>
            </w:pPr>
            <w:r w:rsidRPr="00FD69E0">
              <w:t>64.7</w:t>
            </w:r>
            <w:r>
              <w:t>%</w:t>
            </w:r>
          </w:p>
        </w:tc>
      </w:tr>
      <w:tr w:rsidR="002F56BC" w14:paraId="4F6B64FC" w14:textId="77777777" w:rsidTr="002F56BC">
        <w:tc>
          <w:tcPr>
            <w:tcW w:w="2122" w:type="dxa"/>
          </w:tcPr>
          <w:p w14:paraId="0A8BE0F0" w14:textId="59453376" w:rsidR="00D161AB" w:rsidRDefault="006B12DC" w:rsidP="00CD186C">
            <w:pPr>
              <w:pStyle w:val="AbsHead"/>
            </w:pPr>
            <w:r w:rsidRPr="006B12DC">
              <w:t>Multinomial</w:t>
            </w:r>
            <w:r>
              <w:t xml:space="preserve"> </w:t>
            </w:r>
            <w:r w:rsidR="00D161AB">
              <w:t>Naïve Bayes</w:t>
            </w:r>
          </w:p>
        </w:tc>
        <w:tc>
          <w:tcPr>
            <w:tcW w:w="1185" w:type="dxa"/>
          </w:tcPr>
          <w:p w14:paraId="33411C0C" w14:textId="2E97EDCD" w:rsidR="00D161AB" w:rsidRDefault="00D161AB" w:rsidP="00CD186C">
            <w:pPr>
              <w:pStyle w:val="AbsHead"/>
            </w:pPr>
            <w:r>
              <w:t>57.27%</w:t>
            </w:r>
          </w:p>
        </w:tc>
        <w:tc>
          <w:tcPr>
            <w:tcW w:w="1483" w:type="dxa"/>
          </w:tcPr>
          <w:p w14:paraId="63DDCF6D" w14:textId="07AA755F" w:rsidR="00D161AB" w:rsidRDefault="006B12DC" w:rsidP="00CD186C">
            <w:pPr>
              <w:pStyle w:val="AbsHead"/>
            </w:pPr>
            <w:r w:rsidRPr="006B12DC">
              <w:t>65.35</w:t>
            </w:r>
            <w:r>
              <w:t>%</w:t>
            </w:r>
          </w:p>
        </w:tc>
      </w:tr>
    </w:tbl>
    <w:p w14:paraId="695849AA" w14:textId="5F703CFD" w:rsidR="00D6663C" w:rsidRPr="002F56BC" w:rsidRDefault="002F56BC" w:rsidP="00CD186C">
      <w:pPr>
        <w:pStyle w:val="AbsHead"/>
      </w:pPr>
      <w:r w:rsidRPr="007229F6">
        <w:rPr>
          <w:b/>
        </w:rPr>
        <w:t xml:space="preserve">Table </w:t>
      </w:r>
      <w:r w:rsidR="00BD019E">
        <w:rPr>
          <w:b/>
        </w:rPr>
        <w:t>4</w:t>
      </w:r>
      <w:r w:rsidRPr="002F56BC">
        <w:t xml:space="preserve"> – Accuracy Results</w:t>
      </w:r>
    </w:p>
    <w:p w14:paraId="2B604F83" w14:textId="6CD2588F" w:rsidR="00FD69E0" w:rsidRDefault="00FD69E0" w:rsidP="00CD186C">
      <w:pPr>
        <w:pStyle w:val="AbsHead"/>
      </w:pPr>
      <w:r>
        <w:rPr>
          <w:noProof/>
          <w:lang w:eastAsia="zh-CN"/>
        </w:rPr>
        <w:drawing>
          <wp:inline distT="0" distB="0" distL="0" distR="0" wp14:anchorId="5C9C46E8" wp14:editId="586CE1BD">
            <wp:extent cx="30480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ision_Boundarypng.png"/>
                    <pic:cNvPicPr/>
                  </pic:nvPicPr>
                  <pic:blipFill>
                    <a:blip r:embed="rId27"/>
                    <a:stretch>
                      <a:fillRect/>
                    </a:stretch>
                  </pic:blipFill>
                  <pic:spPr>
                    <a:xfrm>
                      <a:off x="0" y="0"/>
                      <a:ext cx="3048000" cy="2286000"/>
                    </a:xfrm>
                    <a:prstGeom prst="rect">
                      <a:avLst/>
                    </a:prstGeom>
                  </pic:spPr>
                </pic:pic>
              </a:graphicData>
            </a:graphic>
          </wp:inline>
        </w:drawing>
      </w:r>
    </w:p>
    <w:p w14:paraId="6BA6F8BF" w14:textId="31963455" w:rsidR="00FD69E0" w:rsidRPr="00BF7209" w:rsidRDefault="00FD69E0" w:rsidP="00CD186C">
      <w:pPr>
        <w:pStyle w:val="AbsHead"/>
      </w:pPr>
      <w:r w:rsidRPr="007229F6">
        <w:rPr>
          <w:b/>
        </w:rPr>
        <w:t xml:space="preserve">Figure </w:t>
      </w:r>
      <w:r w:rsidR="00BF7209" w:rsidRPr="007229F6">
        <w:rPr>
          <w:b/>
        </w:rPr>
        <w:t>5</w:t>
      </w:r>
      <w:r w:rsidR="00EF7293" w:rsidRPr="00BF7209">
        <w:t xml:space="preserve"> </w:t>
      </w:r>
      <w:r w:rsidRPr="00BF7209">
        <w:t>– Decision Boundary depicting our trained logistic regression</w:t>
      </w:r>
      <w:r w:rsidR="006B12DC" w:rsidRPr="00BF7209">
        <w:t xml:space="preserve"> classifier</w:t>
      </w:r>
    </w:p>
    <w:p w14:paraId="5FB8BF2D" w14:textId="7EE578D4" w:rsidR="00FD69E0" w:rsidRDefault="00FD69E0" w:rsidP="00CD186C">
      <w:pPr>
        <w:pStyle w:val="AbsHead"/>
      </w:pPr>
    </w:p>
    <w:p w14:paraId="5632D634" w14:textId="71C98E5D" w:rsidR="00C17D32" w:rsidRDefault="00E935EC" w:rsidP="00CD186C">
      <w:pPr>
        <w:pStyle w:val="AbsHead"/>
      </w:pPr>
      <w:r>
        <w:t>O</w:t>
      </w:r>
      <w:r w:rsidR="00B91BAB">
        <w:t>ur training set contain</w:t>
      </w:r>
      <w:r w:rsidR="005C4DC1">
        <w:t>ed</w:t>
      </w:r>
      <w:r w:rsidR="00E94BDB">
        <w:t xml:space="preserve"> N</w:t>
      </w:r>
      <w:r>
        <w:t xml:space="preserve"> </w:t>
      </w:r>
      <w:r w:rsidR="00CD186C">
        <w:t>features</w:t>
      </w:r>
      <w:r>
        <w:t xml:space="preserve">, so </w:t>
      </w:r>
      <w:r w:rsidR="00B91BAB">
        <w:t xml:space="preserve">it wasn’t possible to visualize the decision boundary without </w:t>
      </w:r>
      <w:r w:rsidR="000B0764">
        <w:t>reducing</w:t>
      </w:r>
      <w:r w:rsidR="00CD186C">
        <w:t xml:space="preserve"> the </w:t>
      </w:r>
      <w:r>
        <w:t>dimensionality</w:t>
      </w:r>
      <w:r w:rsidR="00C17D32">
        <w:t>.</w:t>
      </w:r>
    </w:p>
    <w:p w14:paraId="645DF548" w14:textId="03381E90" w:rsidR="00C17D32" w:rsidRDefault="00C17D32" w:rsidP="00CD186C">
      <w:pPr>
        <w:pStyle w:val="AbsHead"/>
        <w:rPr>
          <w:vertAlign w:val="subscript"/>
        </w:rPr>
      </w:pPr>
      <w:r w:rsidRPr="005C4DC1">
        <w:rPr>
          <w:noProof/>
          <w:vertAlign w:val="subscript"/>
          <w:lang w:eastAsia="zh-CN"/>
        </w:rPr>
        <w:lastRenderedPageBreak/>
        <w:drawing>
          <wp:inline distT="0" distB="0" distL="0" distR="0" wp14:anchorId="55FF3BE7" wp14:editId="392012FF">
            <wp:extent cx="2398123" cy="150032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2 at 8.14.29 PM.png"/>
                    <pic:cNvPicPr/>
                  </pic:nvPicPr>
                  <pic:blipFill>
                    <a:blip r:embed="rId28"/>
                    <a:stretch>
                      <a:fillRect/>
                    </a:stretch>
                  </pic:blipFill>
                  <pic:spPr>
                    <a:xfrm>
                      <a:off x="0" y="0"/>
                      <a:ext cx="2414120" cy="1510334"/>
                    </a:xfrm>
                    <a:prstGeom prst="rect">
                      <a:avLst/>
                    </a:prstGeom>
                  </pic:spPr>
                </pic:pic>
              </a:graphicData>
            </a:graphic>
          </wp:inline>
        </w:drawing>
      </w:r>
    </w:p>
    <w:p w14:paraId="1AF927CC" w14:textId="600433A5" w:rsidR="00BF7209" w:rsidRPr="00BF7209" w:rsidRDefault="00BF7209" w:rsidP="00CD186C">
      <w:pPr>
        <w:pStyle w:val="AbsHead"/>
      </w:pPr>
      <w:r w:rsidRPr="007229F6">
        <w:rPr>
          <w:b/>
        </w:rPr>
        <w:t>Figure 6</w:t>
      </w:r>
      <w:r>
        <w:t xml:space="preserve"> </w:t>
      </w:r>
      <w:r w:rsidRPr="00BF7209">
        <w:t>–</w:t>
      </w:r>
      <w:r>
        <w:t xml:space="preserve"> Venn’s diagram depicting the </w:t>
      </w:r>
      <w:r w:rsidR="007229F6">
        <w:t>overlap of Male/Female</w:t>
      </w:r>
      <w:r>
        <w:t xml:space="preserve"> </w:t>
      </w:r>
      <w:r w:rsidR="007229F6">
        <w:t>word set</w:t>
      </w:r>
    </w:p>
    <w:p w14:paraId="2F3D6D5B" w14:textId="31C06002" w:rsidR="00EF6A06" w:rsidRDefault="00EF6A06" w:rsidP="00CD186C">
      <w:pPr>
        <w:pStyle w:val="AbsHead"/>
      </w:pPr>
      <w:r w:rsidRPr="00EF6A06">
        <w:rPr>
          <w:b/>
        </w:rPr>
        <w:t>Bag of words male</w:t>
      </w:r>
      <w:r>
        <w:t xml:space="preserve">    = Unique words M + common word</w:t>
      </w:r>
      <w:r w:rsidR="00107600">
        <w:t>(M)</w:t>
      </w:r>
      <w:r>
        <w:t xml:space="preserve">                              </w:t>
      </w:r>
      <w:r w:rsidRPr="00EF6A06">
        <w:rPr>
          <w:b/>
        </w:rPr>
        <w:t>Bag of words female</w:t>
      </w:r>
      <w:r>
        <w:t xml:space="preserve"> = Unique words F + common word</w:t>
      </w:r>
      <w:r w:rsidR="00107600">
        <w:t>(F)</w:t>
      </w:r>
      <w:r>
        <w:t xml:space="preserve">                              </w:t>
      </w:r>
    </w:p>
    <w:p w14:paraId="3FE920A5" w14:textId="0E84C5B5" w:rsidR="005C4DC1" w:rsidRDefault="00EF6A06" w:rsidP="00CD186C">
      <w:pPr>
        <w:pStyle w:val="AbsHead"/>
      </w:pPr>
      <w:r w:rsidRPr="007E16C1">
        <w:t xml:space="preserve">In order to solve this problem, we came up with two separate </w:t>
      </w:r>
      <w:r w:rsidR="004F347C" w:rsidRPr="007E16C1">
        <w:t>word list</w:t>
      </w:r>
      <w:r w:rsidR="00CD186C">
        <w:t>s</w:t>
      </w:r>
      <w:r w:rsidR="004F347C" w:rsidRPr="007E16C1">
        <w:t xml:space="preserve">. The </w:t>
      </w:r>
      <w:r w:rsidRPr="007E16C1">
        <w:t>bag of wo</w:t>
      </w:r>
      <w:r w:rsidR="00107600" w:rsidRPr="007E16C1">
        <w:t>rds male &amp;</w:t>
      </w:r>
      <w:r w:rsidR="004F347C" w:rsidRPr="007E16C1">
        <w:t xml:space="preserve"> female which contains </w:t>
      </w:r>
      <w:r w:rsidRPr="007E16C1">
        <w:t>unique</w:t>
      </w:r>
      <w:r w:rsidR="004F347C" w:rsidRPr="007E16C1">
        <w:t xml:space="preserve"> words either</w:t>
      </w:r>
      <w:r w:rsidRPr="007E16C1">
        <w:t xml:space="preserve"> used by males or females in the dataset. In order to </w:t>
      </w:r>
      <w:r w:rsidR="00666876" w:rsidRPr="007E16C1">
        <w:t>select common words with high</w:t>
      </w:r>
      <w:r w:rsidR="004F347C" w:rsidRPr="007E16C1">
        <w:t xml:space="preserve"> </w:t>
      </w:r>
      <w:r w:rsidR="00107600" w:rsidRPr="007E16C1">
        <w:t xml:space="preserve">a </w:t>
      </w:r>
      <w:r w:rsidR="00666876" w:rsidRPr="007E16C1">
        <w:t xml:space="preserve">discriminant </w:t>
      </w:r>
      <w:r w:rsidR="005C4DC1" w:rsidRPr="007E16C1">
        <w:t xml:space="preserve">value a list of words commonly used by males and females is created. For every word </w:t>
      </w:r>
      <w:r w:rsidR="00107600" w:rsidRPr="007E16C1">
        <w:rPr>
          <w:b/>
          <w:i/>
        </w:rPr>
        <w:t>W</w:t>
      </w:r>
      <w:r w:rsidR="00107600" w:rsidRPr="007E16C1">
        <w:rPr>
          <w:b/>
          <w:i/>
          <w:vertAlign w:val="subscript"/>
        </w:rPr>
        <w:t>i</w:t>
      </w:r>
      <w:r w:rsidR="005C4DC1" w:rsidRPr="007E16C1">
        <w:rPr>
          <w:b/>
          <w:vertAlign w:val="subscript"/>
        </w:rPr>
        <w:t xml:space="preserve"> </w:t>
      </w:r>
      <w:r w:rsidR="005C4DC1" w:rsidRPr="007E16C1">
        <w:t xml:space="preserve">in the common word list </w:t>
      </w:r>
      <w:r w:rsidR="005C4DC1" w:rsidRPr="007E16C1">
        <w:rPr>
          <w:b/>
          <w:i/>
        </w:rPr>
        <w:t>L</w:t>
      </w:r>
      <w:r w:rsidR="005C4DC1" w:rsidRPr="007E16C1">
        <w:rPr>
          <w:i/>
          <w:vertAlign w:val="subscript"/>
        </w:rPr>
        <w:t xml:space="preserve"> </w:t>
      </w:r>
      <w:r w:rsidR="005C4DC1" w:rsidRPr="007E16C1">
        <w:t xml:space="preserve">a ratio </w:t>
      </w:r>
      <w:proofErr w:type="spellStart"/>
      <w:r w:rsidR="005C4DC1" w:rsidRPr="007E16C1">
        <w:rPr>
          <w:b/>
          <w:i/>
        </w:rPr>
        <w:t>r</w:t>
      </w:r>
      <w:r w:rsidR="007E16C1" w:rsidRPr="007E16C1">
        <w:rPr>
          <w:b/>
          <w:i/>
          <w:vertAlign w:val="subscript"/>
        </w:rPr>
        <w:t>i</w:t>
      </w:r>
      <w:proofErr w:type="spellEnd"/>
      <w:r w:rsidR="007E16C1">
        <w:rPr>
          <w:b/>
          <w:i/>
        </w:rPr>
        <w:t xml:space="preserve"> </w:t>
      </w:r>
      <w:r w:rsidR="00CD186C">
        <w:t xml:space="preserve">between the number of </w:t>
      </w:r>
      <w:r w:rsidR="00CD186C" w:rsidRPr="007E16C1">
        <w:t>times</w:t>
      </w:r>
      <w:r w:rsidR="00F9460D">
        <w:t xml:space="preserve"> the word is used by male and</w:t>
      </w:r>
      <w:r w:rsidR="00107600" w:rsidRPr="007E16C1">
        <w:t xml:space="preserve"> female </w:t>
      </w:r>
      <w:r w:rsidR="005C4DC1" w:rsidRPr="007E16C1">
        <w:t xml:space="preserve">is calculated. </w:t>
      </w:r>
      <w:r w:rsidR="00107600" w:rsidRPr="007E16C1">
        <w:t xml:space="preserve">If the ratio is between 1 – 1.4 the word is discarded as it is not a good discriminant. For values greater than 1.4 the word is added to </w:t>
      </w:r>
      <w:r w:rsidR="00107600" w:rsidRPr="00F9460D">
        <w:rPr>
          <w:b/>
        </w:rPr>
        <w:t>common words(M).</w:t>
      </w:r>
      <w:r w:rsidR="00764B51">
        <w:t xml:space="preserve"> For </w:t>
      </w:r>
      <w:r w:rsidR="00107600" w:rsidRPr="007E16C1">
        <w:t>values</w:t>
      </w:r>
      <w:r w:rsidR="00764B51">
        <w:t xml:space="preserve"> of </w:t>
      </w:r>
      <w:r w:rsidR="00764B51" w:rsidRPr="00764B51">
        <w:rPr>
          <w:b/>
          <w:i/>
        </w:rPr>
        <w:t>r</w:t>
      </w:r>
      <w:r w:rsidR="00107600" w:rsidRPr="007E16C1">
        <w:t xml:space="preserve"> less than one, its reciprocal is </w:t>
      </w:r>
      <w:r w:rsidR="00AD00ED" w:rsidRPr="007E16C1">
        <w:t>calculated,</w:t>
      </w:r>
      <w:r w:rsidR="00107600" w:rsidRPr="007E16C1">
        <w:t xml:space="preserve"> and the word is add</w:t>
      </w:r>
      <w:r w:rsidR="007E16C1" w:rsidRPr="007E16C1">
        <w:t xml:space="preserve">ed to </w:t>
      </w:r>
      <w:r w:rsidR="007E16C1" w:rsidRPr="00F9460D">
        <w:rPr>
          <w:b/>
        </w:rPr>
        <w:t xml:space="preserve">common </w:t>
      </w:r>
      <w:r w:rsidR="00107600" w:rsidRPr="00F9460D">
        <w:rPr>
          <w:b/>
        </w:rPr>
        <w:t>word(F)</w:t>
      </w:r>
      <w:r w:rsidR="00764B51">
        <w:rPr>
          <w:b/>
        </w:rPr>
        <w:t xml:space="preserve"> </w:t>
      </w:r>
      <w:r w:rsidR="00764B51" w:rsidRPr="00764B51">
        <w:t>i</w:t>
      </w:r>
      <w:r w:rsidR="00764B51">
        <w:t xml:space="preserve">f the ratio is greater than </w:t>
      </w:r>
      <w:r w:rsidR="00AD00ED">
        <w:t>1.4</w:t>
      </w:r>
      <w:r w:rsidR="00764B51">
        <w:t>.</w:t>
      </w:r>
    </w:p>
    <w:p w14:paraId="431B56BC" w14:textId="60EB2AFF" w:rsidR="00107600" w:rsidRDefault="00107600" w:rsidP="00CD186C">
      <w:pPr>
        <w:pStyle w:val="AbsHead"/>
        <w:rPr>
          <w:b/>
        </w:rPr>
      </w:pPr>
      <w:r w:rsidRPr="00107600">
        <w:rPr>
          <w:b/>
        </w:rPr>
        <w:t xml:space="preserve">r </w:t>
      </w:r>
      <w:r>
        <w:t xml:space="preserve">= </w:t>
      </w:r>
      <w:proofErr w:type="spellStart"/>
      <w:r>
        <w:t>count_</w:t>
      </w:r>
      <w:proofErr w:type="gramStart"/>
      <w:r>
        <w:t>Male</w:t>
      </w:r>
      <w:proofErr w:type="spellEnd"/>
      <w:r>
        <w:t>(</w:t>
      </w:r>
      <w:proofErr w:type="gramEnd"/>
      <w:r w:rsidRPr="00107600">
        <w:rPr>
          <w:b/>
        </w:rPr>
        <w:t>W</w:t>
      </w:r>
      <w:r w:rsidRPr="00107600">
        <w:rPr>
          <w:b/>
          <w:vertAlign w:val="subscript"/>
        </w:rPr>
        <w:t>i</w:t>
      </w:r>
      <w:r w:rsidR="00296D93">
        <w:t xml:space="preserve">) / </w:t>
      </w:r>
      <w:proofErr w:type="spellStart"/>
      <w:r>
        <w:t>count_Female</w:t>
      </w:r>
      <w:proofErr w:type="spellEnd"/>
      <w:r>
        <w:t>(</w:t>
      </w:r>
      <w:r w:rsidRPr="00107600">
        <w:rPr>
          <w:b/>
        </w:rPr>
        <w:t>W</w:t>
      </w:r>
      <w:r w:rsidRPr="00107600">
        <w:rPr>
          <w:b/>
          <w:i/>
          <w:vertAlign w:val="subscript"/>
        </w:rPr>
        <w:t>i</w:t>
      </w:r>
      <w:r>
        <w:rPr>
          <w:b/>
          <w:i/>
          <w:vertAlign w:val="subscript"/>
        </w:rPr>
        <w:t xml:space="preserve"> </w:t>
      </w:r>
      <w:r>
        <w:rPr>
          <w:b/>
        </w:rPr>
        <w:t>)</w:t>
      </w:r>
    </w:p>
    <w:p w14:paraId="1610D527" w14:textId="635A1535" w:rsidR="00107600" w:rsidRDefault="007E16C1" w:rsidP="00CD186C">
      <w:pPr>
        <w:pStyle w:val="AbsHead"/>
      </w:pPr>
      <w:r>
        <w:t xml:space="preserve">if </w:t>
      </w:r>
      <w:r w:rsidR="00107600">
        <w:t xml:space="preserve">r &gt; 1 &amp; r &gt; 1.4 </w:t>
      </w:r>
      <w:r w:rsidR="00107600" w:rsidRPr="007E16C1">
        <w:t>add word to</w:t>
      </w:r>
      <w:r w:rsidR="00107600" w:rsidRPr="00107600">
        <w:t xml:space="preserve"> </w:t>
      </w:r>
      <w:r w:rsidR="00CD186C">
        <w:rPr>
          <w:b/>
        </w:rPr>
        <w:t>Common W</w:t>
      </w:r>
      <w:r w:rsidR="00107600" w:rsidRPr="007E16C1">
        <w:rPr>
          <w:b/>
        </w:rPr>
        <w:t xml:space="preserve">ord(M)            </w:t>
      </w:r>
    </w:p>
    <w:p w14:paraId="7638A74E" w14:textId="10911814" w:rsidR="00107600" w:rsidRDefault="007E16C1" w:rsidP="00CD186C">
      <w:pPr>
        <w:pStyle w:val="AbsHead"/>
      </w:pPr>
      <w:r>
        <w:t xml:space="preserve">if </w:t>
      </w:r>
      <w:r w:rsidRPr="007E16C1">
        <w:t>r = 1 or</w:t>
      </w:r>
      <w:r>
        <w:t xml:space="preserve"> r &lt; 1.4 </w:t>
      </w:r>
      <w:r w:rsidR="00107600" w:rsidRPr="00107600">
        <w:t xml:space="preserve">Discard word </w:t>
      </w:r>
      <w:r>
        <w:t>(poor discriminant)</w:t>
      </w:r>
    </w:p>
    <w:p w14:paraId="1E79777D" w14:textId="134A0CD6" w:rsidR="00107600" w:rsidRPr="00107600" w:rsidRDefault="007E16C1" w:rsidP="00CD186C">
      <w:pPr>
        <w:pStyle w:val="AbsHead"/>
        <w:rPr>
          <w:b/>
        </w:rPr>
      </w:pPr>
      <w:r>
        <w:t xml:space="preserve">if </w:t>
      </w:r>
      <w:r w:rsidR="00107600">
        <w:t>r &lt;</w:t>
      </w:r>
      <w:r w:rsidR="00107600" w:rsidRPr="00107600">
        <w:rPr>
          <w:b/>
        </w:rPr>
        <w:t xml:space="preserve"> </w:t>
      </w:r>
      <w:r>
        <w:t xml:space="preserve">1 &amp; 1/r &gt; 1.4 </w:t>
      </w:r>
      <w:r w:rsidRPr="00CD186C">
        <w:t>add word to</w:t>
      </w:r>
      <w:r w:rsidRPr="00107600">
        <w:t xml:space="preserve"> </w:t>
      </w:r>
      <w:r w:rsidR="00CD186C">
        <w:rPr>
          <w:b/>
        </w:rPr>
        <w:t>Common W</w:t>
      </w:r>
      <w:r w:rsidRPr="00107600">
        <w:rPr>
          <w:b/>
        </w:rPr>
        <w:t>ord(</w:t>
      </w:r>
      <w:r w:rsidRPr="00CD186C">
        <w:rPr>
          <w:b/>
        </w:rPr>
        <w:t>F)</w:t>
      </w:r>
      <w:r>
        <w:t xml:space="preserve">            </w:t>
      </w:r>
    </w:p>
    <w:p w14:paraId="5896A126" w14:textId="4E9D0988" w:rsidR="00EF6A06" w:rsidRDefault="00107600" w:rsidP="00CD186C">
      <w:pPr>
        <w:pStyle w:val="AbsHead"/>
      </w:pPr>
      <w:r>
        <w:tab/>
      </w:r>
    </w:p>
    <w:p w14:paraId="30C24F28" w14:textId="29B664FD" w:rsidR="007E16C1" w:rsidRDefault="007E16C1" w:rsidP="00CD186C">
      <w:pPr>
        <w:pStyle w:val="AbsHead"/>
      </w:pPr>
      <w:r>
        <w:t xml:space="preserve">These bags of words are then used to create a new training set that as its attribute take the number of times the </w:t>
      </w:r>
      <w:r w:rsidR="0091780B">
        <w:t xml:space="preserve">words from a tweet appears in male and the female word set. A maximum </w:t>
      </w:r>
      <w:r w:rsidR="007229F6">
        <w:t>accuracy of 64.7</w:t>
      </w:r>
      <w:r w:rsidR="00092AB3">
        <w:t>05</w:t>
      </w:r>
      <w:r w:rsidR="0091780B">
        <w:t xml:space="preserve"> % was achieved when the cut off value of </w:t>
      </w:r>
      <w:r w:rsidR="0091780B" w:rsidRPr="0091780B">
        <w:rPr>
          <w:b/>
        </w:rPr>
        <w:t xml:space="preserve">r </w:t>
      </w:r>
      <w:r w:rsidR="0091780B">
        <w:t xml:space="preserve">was set to </w:t>
      </w:r>
      <w:r w:rsidR="007229F6">
        <w:t xml:space="preserve">1.4 </w:t>
      </w:r>
      <w:r w:rsidR="0091780B">
        <w:t>using logistic regression</w:t>
      </w:r>
      <w:r w:rsidR="007229F6">
        <w:t>.</w:t>
      </w:r>
      <w:r w:rsidR="0091780B">
        <w:t xml:space="preserve"> </w:t>
      </w:r>
    </w:p>
    <w:p w14:paraId="79626EA0" w14:textId="48BD2724" w:rsidR="00FD69E0" w:rsidRDefault="00B40F27" w:rsidP="00CD186C">
      <w:pPr>
        <w:pStyle w:val="AbsHead"/>
      </w:pPr>
      <w:r>
        <w:t xml:space="preserve">All papers that have previously attempted to predict twitter users’ gender based on their profile data have all done so through semantic analysis of tweet text and user biographies. Our </w:t>
      </w:r>
      <w:r w:rsidRPr="00731CB7">
        <w:t>results</w:t>
      </w:r>
      <w:r>
        <w:t xml:space="preserve"> agree with this statement, showing that none of the other provided features provided in the dataset have any relevance to the gender of that specific user. </w:t>
      </w:r>
    </w:p>
    <w:p w14:paraId="7CA43CFD" w14:textId="5CADE831" w:rsidR="00B40F27" w:rsidRDefault="00B40F27" w:rsidP="00CD186C">
      <w:pPr>
        <w:pStyle w:val="AbsHead"/>
      </w:pPr>
      <w:r>
        <w:t>Previous works could successfully predict gender with an accuracy of 67.2% when considering randomly obtained tweet</w:t>
      </w:r>
      <w:r w:rsidR="00AF3B9E">
        <w:t>s</w:t>
      </w:r>
      <w:r>
        <w:t xml:space="preserve"> using an n-gram model [</w:t>
      </w:r>
      <w:r w:rsidR="00886B6C">
        <w:t>6</w:t>
      </w:r>
      <w:r>
        <w:t xml:space="preserve">]. </w:t>
      </w:r>
    </w:p>
    <w:p w14:paraId="47194656" w14:textId="73B1FDBA" w:rsidR="00773DEE" w:rsidRDefault="008D29B5" w:rsidP="00CD186C">
      <w:pPr>
        <w:pStyle w:val="AbsHead"/>
      </w:pPr>
      <w:r>
        <w:t>Burger</w:t>
      </w:r>
      <w:r w:rsidRPr="006F0FF6">
        <w:t xml:space="preserve"> </w:t>
      </w:r>
      <w:r w:rsidRPr="005C1C63">
        <w:rPr>
          <w:i/>
        </w:rPr>
        <w:t>et al.</w:t>
      </w:r>
      <w:r w:rsidR="00D65B2C">
        <w:t xml:space="preserve"> demonstrated that the accuracy of a model improves significantly when more features are considered</w:t>
      </w:r>
      <w:r w:rsidR="00B40F27">
        <w:t xml:space="preserve"> [</w:t>
      </w:r>
      <w:r w:rsidR="00886B6C">
        <w:t>5</w:t>
      </w:r>
      <w:r w:rsidR="00B40F27">
        <w:t>]</w:t>
      </w:r>
      <w:r w:rsidR="00D65B2C">
        <w:t>. As can be seen below, our results match the</w:t>
      </w:r>
      <w:r w:rsidR="00B40F27">
        <w:t xml:space="preserve">irs when we only consider the user description and a single tweet. </w:t>
      </w:r>
    </w:p>
    <w:p w14:paraId="685C6C86" w14:textId="768C3723" w:rsidR="00D65B2C" w:rsidRDefault="000358DF" w:rsidP="00CD186C">
      <w:pPr>
        <w:pStyle w:val="AbsHead"/>
      </w:pPr>
      <w:r>
        <w:rPr>
          <w:noProof/>
          <w:lang w:eastAsia="zh-CN"/>
        </w:rPr>
        <w:drawing>
          <wp:inline distT="0" distB="0" distL="0" distR="0" wp14:anchorId="7C2C2768" wp14:editId="2436DDA9">
            <wp:extent cx="2876961" cy="182806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29 at 1.11.17 PM.png"/>
                    <pic:cNvPicPr/>
                  </pic:nvPicPr>
                  <pic:blipFill>
                    <a:blip r:embed="rId29"/>
                    <a:stretch>
                      <a:fillRect/>
                    </a:stretch>
                  </pic:blipFill>
                  <pic:spPr>
                    <a:xfrm>
                      <a:off x="0" y="0"/>
                      <a:ext cx="2876961" cy="1828069"/>
                    </a:xfrm>
                    <a:prstGeom prst="rect">
                      <a:avLst/>
                    </a:prstGeom>
                  </pic:spPr>
                </pic:pic>
              </a:graphicData>
            </a:graphic>
          </wp:inline>
        </w:drawing>
      </w:r>
    </w:p>
    <w:p w14:paraId="1F6EB298" w14:textId="77288AF0" w:rsidR="00A1299C" w:rsidRDefault="00D65B2C" w:rsidP="00BF7209">
      <w:pPr>
        <w:pStyle w:val="Caption"/>
      </w:pPr>
      <w:r w:rsidRPr="00BD019E">
        <w:rPr>
          <w:b/>
        </w:rPr>
        <w:t xml:space="preserve">Figure </w:t>
      </w:r>
      <w:r w:rsidRPr="00BD019E">
        <w:rPr>
          <w:b/>
          <w:bCs/>
        </w:rPr>
        <w:fldChar w:fldCharType="begin"/>
      </w:r>
      <w:r w:rsidRPr="00BD019E">
        <w:rPr>
          <w:b/>
        </w:rPr>
        <w:instrText xml:space="preserve"> SEQ Figure \* ARABIC </w:instrText>
      </w:r>
      <w:r w:rsidRPr="00BD019E">
        <w:rPr>
          <w:b/>
          <w:bCs/>
        </w:rPr>
        <w:fldChar w:fldCharType="separate"/>
      </w:r>
      <w:r w:rsidR="000F7FFD" w:rsidRPr="00BD019E">
        <w:rPr>
          <w:b/>
          <w:noProof/>
        </w:rPr>
        <w:t>5</w:t>
      </w:r>
      <w:r w:rsidRPr="00BD019E">
        <w:rPr>
          <w:b/>
          <w:bCs/>
        </w:rPr>
        <w:fldChar w:fldCharType="end"/>
      </w:r>
      <w:r w:rsidRPr="00D65B2C">
        <w:t xml:space="preserve"> - Burger </w:t>
      </w:r>
      <w:r w:rsidRPr="00AB24EC">
        <w:rPr>
          <w:i/>
        </w:rPr>
        <w:t>et al.</w:t>
      </w:r>
      <w:r w:rsidRPr="00D65B2C">
        <w:t xml:space="preserve"> Results</w:t>
      </w:r>
    </w:p>
    <w:p w14:paraId="0007B215" w14:textId="358861CF" w:rsidR="00CA016B" w:rsidRPr="00AB24EC" w:rsidRDefault="00AB24EC" w:rsidP="00CD186C">
      <w:pPr>
        <w:pStyle w:val="AbsHead"/>
      </w:pPr>
      <w:r w:rsidRPr="00AB24EC">
        <w:t>6</w:t>
      </w:r>
      <w:r w:rsidR="00D72B03" w:rsidRPr="00AB24EC">
        <w:t xml:space="preserve"> </w:t>
      </w:r>
      <w:r w:rsidR="005807EC" w:rsidRPr="00AB24EC">
        <w:t>LIMITATIONS</w:t>
      </w:r>
      <w:r w:rsidR="00D72B03" w:rsidRPr="00AB24EC">
        <w:t xml:space="preserve"> &amp; </w:t>
      </w:r>
      <w:r w:rsidR="005807EC" w:rsidRPr="00AB24EC">
        <w:t>OUTLOOK</w:t>
      </w:r>
    </w:p>
    <w:p w14:paraId="085D10B9" w14:textId="78C65524" w:rsidR="001D6C8D" w:rsidRDefault="00732805" w:rsidP="00CD186C">
      <w:pPr>
        <w:pStyle w:val="AbsHead"/>
      </w:pPr>
      <w:r>
        <w:t xml:space="preserve">Given the limited amount of time available </w:t>
      </w:r>
      <w:r w:rsidR="00125CF3">
        <w:t xml:space="preserve">for </w:t>
      </w:r>
      <w:r>
        <w:t xml:space="preserve">this project, </w:t>
      </w:r>
      <w:r w:rsidR="00125CF3">
        <w:t xml:space="preserve">many </w:t>
      </w:r>
      <w:r w:rsidR="00E47CB0">
        <w:t>proposal</w:t>
      </w:r>
      <w:r w:rsidR="00A1299C">
        <w:t>s</w:t>
      </w:r>
      <w:r w:rsidR="00E47CB0">
        <w:t xml:space="preserve"> have been suggested that we simply were not able to do. </w:t>
      </w:r>
    </w:p>
    <w:p w14:paraId="6BBD5078" w14:textId="77777777" w:rsidR="002F29C0" w:rsidRDefault="002F29C0" w:rsidP="00CD186C">
      <w:pPr>
        <w:pStyle w:val="AbsHead"/>
      </w:pPr>
    </w:p>
    <w:p w14:paraId="2A3745B8" w14:textId="77777777" w:rsidR="00E47CB0" w:rsidRDefault="00E47CB0" w:rsidP="00CD186C">
      <w:pPr>
        <w:pStyle w:val="AbsHead"/>
      </w:pPr>
      <w:r>
        <w:t xml:space="preserve">For starters, the provided dataset contained extra information while also lacking </w:t>
      </w:r>
      <w:r w:rsidR="00125CF3">
        <w:t xml:space="preserve">important information </w:t>
      </w:r>
      <w:r>
        <w:t xml:space="preserve">such as </w:t>
      </w:r>
      <w:r w:rsidR="00125CF3">
        <w:t xml:space="preserve">additional </w:t>
      </w:r>
      <w:r>
        <w:t xml:space="preserve">tweets per user. Creating our own larger dataset with a </w:t>
      </w:r>
      <w:r w:rsidR="00125CF3">
        <w:t xml:space="preserve">more </w:t>
      </w:r>
      <w:r>
        <w:t xml:space="preserve">users and tweets per user would have provided us with much more training data and better results. </w:t>
      </w:r>
    </w:p>
    <w:p w14:paraId="6060C031" w14:textId="5FB566F4" w:rsidR="00E47CB0" w:rsidRDefault="00E47CB0" w:rsidP="00CD186C">
      <w:pPr>
        <w:pStyle w:val="AbsHead"/>
      </w:pPr>
      <w:r>
        <w:t xml:space="preserve">In terms of implementation techniques, we </w:t>
      </w:r>
      <w:r w:rsidR="00CE4F6D">
        <w:t xml:space="preserve">plan to develop an SVM implementation to compare this result with the already obtained results. </w:t>
      </w:r>
    </w:p>
    <w:p w14:paraId="4D3B8B5C" w14:textId="7BB5BE24" w:rsidR="00CE4F6D" w:rsidRPr="0080738A" w:rsidRDefault="00CE4F6D" w:rsidP="00CD186C">
      <w:pPr>
        <w:pStyle w:val="AbsHead"/>
      </w:pPr>
      <w:r w:rsidRPr="0080738A">
        <w:t>In a dataset as small as the one we used, dedicating 20% of our data to test data is a significant amount</w:t>
      </w:r>
      <w:r w:rsidR="0080738A" w:rsidRPr="0080738A">
        <w:t xml:space="preserve"> that would potentially cause a loss of accuracy in our model.</w:t>
      </w:r>
      <w:r w:rsidR="0080738A">
        <w:t xml:space="preserve"> In the second phase we plan to implement cross-validation techniques and experiment with the percentages of training and test data to find the most optimal results.</w:t>
      </w:r>
    </w:p>
    <w:p w14:paraId="44DDE48D" w14:textId="77777777" w:rsidR="0007392C" w:rsidRPr="00586A35" w:rsidRDefault="00AA5BF1" w:rsidP="00AA5BF1">
      <w:pPr>
        <w:pStyle w:val="ReferenceHead"/>
        <w:rPr>
          <w14:ligatures w14:val="standard"/>
        </w:rPr>
      </w:pPr>
      <w:r w:rsidRPr="00586A35">
        <w:rPr>
          <w14:ligatures w14:val="standard"/>
        </w:rPr>
        <w:t>REFERENCES</w:t>
      </w:r>
    </w:p>
    <w:p w14:paraId="63D0DDFB" w14:textId="77777777" w:rsidR="00A1299C" w:rsidRDefault="00A1299C" w:rsidP="00A300C3">
      <w:pPr>
        <w:pStyle w:val="Bibentry"/>
      </w:pPr>
    </w:p>
    <w:p w14:paraId="4DCB7696" w14:textId="639A6059" w:rsidR="00D93360" w:rsidRPr="00331362" w:rsidRDefault="00D93360" w:rsidP="00331362">
      <w:pPr>
        <w:pStyle w:val="Bibentry"/>
      </w:pPr>
      <w:r w:rsidRPr="00331362">
        <w:t>[1]</w:t>
      </w:r>
      <w:r w:rsidR="00331362">
        <w:t xml:space="preserve">   </w:t>
      </w:r>
      <w:r w:rsidRPr="00331362">
        <w:t xml:space="preserve"> </w:t>
      </w:r>
      <w:proofErr w:type="spellStart"/>
      <w:r w:rsidRPr="00331362">
        <w:t>Jianle</w:t>
      </w:r>
      <w:proofErr w:type="spellEnd"/>
      <w:r w:rsidRPr="00331362">
        <w:t xml:space="preserve"> Chen, </w:t>
      </w:r>
      <w:proofErr w:type="spellStart"/>
      <w:r w:rsidRPr="00331362">
        <w:t>Tianqi</w:t>
      </w:r>
      <w:proofErr w:type="spellEnd"/>
      <w:r w:rsidRPr="00331362">
        <w:t xml:space="preserve"> Xiao, </w:t>
      </w:r>
      <w:proofErr w:type="spellStart"/>
      <w:r w:rsidRPr="00331362">
        <w:t>Jie</w:t>
      </w:r>
      <w:proofErr w:type="spellEnd"/>
      <w:r w:rsidRPr="00331362">
        <w:t xml:space="preserve"> Sheng and A. </w:t>
      </w:r>
      <w:proofErr w:type="spellStart"/>
      <w:r w:rsidRPr="00331362">
        <w:t>Teredesai</w:t>
      </w:r>
      <w:proofErr w:type="spellEnd"/>
      <w:r w:rsidRPr="00331362">
        <w:t xml:space="preserve">, "Gender prediction on a </w:t>
      </w:r>
      <w:proofErr w:type="gramStart"/>
      <w:r w:rsidRPr="00331362">
        <w:t>real life</w:t>
      </w:r>
      <w:proofErr w:type="gramEnd"/>
      <w:r w:rsidRPr="00331362">
        <w:t xml:space="preserve"> blog data set using LSI and KNN," 2017 IEEE 7th Annual Computing and Communication Workshop and Conference (CCWC), Las Vegas, NV, 2017, pp. 1-6.</w:t>
      </w:r>
    </w:p>
    <w:p w14:paraId="119147C4" w14:textId="728C9F65" w:rsidR="00D93360" w:rsidRPr="00331362" w:rsidRDefault="00D93360" w:rsidP="00331362">
      <w:pPr>
        <w:pStyle w:val="Bibentry"/>
      </w:pPr>
      <w:r w:rsidRPr="00331362">
        <w:t xml:space="preserve">[2] </w:t>
      </w:r>
      <w:r w:rsidR="00331362">
        <w:t xml:space="preserve">   </w:t>
      </w:r>
      <w:r w:rsidRPr="00331362">
        <w:t xml:space="preserve">I. </w:t>
      </w:r>
      <w:proofErr w:type="spellStart"/>
      <w:r w:rsidRPr="00331362">
        <w:t>Rish</w:t>
      </w:r>
      <w:proofErr w:type="spellEnd"/>
      <w:r w:rsidRPr="00331362">
        <w:t xml:space="preserve">, “An Empirical Study of the </w:t>
      </w:r>
      <w:proofErr w:type="spellStart"/>
      <w:r w:rsidRPr="00331362">
        <w:t>Naïve</w:t>
      </w:r>
      <w:proofErr w:type="spellEnd"/>
      <w:r w:rsidRPr="00331362">
        <w:t xml:space="preserve"> Bayes Classifier”, In Proceedings of the IJCAI-01 Workshop on Empirical Methods in Artificial Intelligence, Vol. 3, Issue 22, pp. 41-46, 2001. </w:t>
      </w:r>
    </w:p>
    <w:p w14:paraId="6B701805" w14:textId="0046D73C" w:rsidR="00A1299C" w:rsidRPr="00331362" w:rsidRDefault="00D93360" w:rsidP="00331362">
      <w:pPr>
        <w:pStyle w:val="Bibentry"/>
      </w:pPr>
      <w:r w:rsidRPr="00331362">
        <w:t xml:space="preserve">[3] </w:t>
      </w:r>
      <w:r w:rsidR="00331362">
        <w:t xml:space="preserve">  </w:t>
      </w:r>
      <w:r w:rsidRPr="00331362">
        <w:t xml:space="preserve">B.E. </w:t>
      </w:r>
      <w:proofErr w:type="spellStart"/>
      <w:r w:rsidRPr="00331362">
        <w:t>Boser</w:t>
      </w:r>
      <w:proofErr w:type="spellEnd"/>
      <w:r w:rsidRPr="00331362">
        <w:t xml:space="preserve">, I.M. Guyon, and V.N. </w:t>
      </w:r>
      <w:proofErr w:type="spellStart"/>
      <w:r w:rsidRPr="00331362">
        <w:t>Vapnik</w:t>
      </w:r>
      <w:proofErr w:type="spellEnd"/>
      <w:r w:rsidRPr="00331362">
        <w:t>, “A training algorithm for optimal margin classifiers”, COLT '92 Proceedings of the fifth annual workshop on Computational learning theory, pp. 144-152, Pittsburgh, Pennsylvania, USA, July 27 - 29, 1992.</w:t>
      </w:r>
    </w:p>
    <w:p w14:paraId="44A63940" w14:textId="12846333" w:rsidR="00D93360" w:rsidRPr="00331362" w:rsidRDefault="00D93360" w:rsidP="00331362">
      <w:pPr>
        <w:pStyle w:val="Bibentry"/>
      </w:pPr>
      <w:r w:rsidRPr="00331362">
        <w:t xml:space="preserve">[4] </w:t>
      </w:r>
      <w:r w:rsidR="00331362" w:rsidRPr="00331362">
        <w:t xml:space="preserve">  </w:t>
      </w:r>
      <w:r w:rsidRPr="00331362">
        <w:t xml:space="preserve">Kaggle.com. (2018). Twitter User Gender Classification. [online] Available at: https://www.kaggle.com/crowdflower/twitter-user-gender-classification [Accessed </w:t>
      </w:r>
      <w:r w:rsidR="00E21039" w:rsidRPr="00331362">
        <w:t>9</w:t>
      </w:r>
      <w:r w:rsidRPr="00331362">
        <w:t xml:space="preserve"> Oct. 2018].</w:t>
      </w:r>
    </w:p>
    <w:p w14:paraId="24AB7C31" w14:textId="7F11A00D" w:rsidR="00981E7F" w:rsidRPr="00331362" w:rsidRDefault="00981E7F" w:rsidP="00331362">
      <w:pPr>
        <w:pStyle w:val="Bibentry"/>
      </w:pPr>
      <w:r w:rsidRPr="00331362">
        <w:t>[5]</w:t>
      </w:r>
      <w:r w:rsidR="00331362" w:rsidRPr="00331362">
        <w:t xml:space="preserve">  </w:t>
      </w:r>
      <w:r w:rsidRPr="00331362">
        <w:t xml:space="preserve"> </w:t>
      </w:r>
      <w:proofErr w:type="spellStart"/>
      <w:r w:rsidRPr="00331362">
        <w:t>Delip</w:t>
      </w:r>
      <w:proofErr w:type="spellEnd"/>
      <w:r w:rsidRPr="00331362">
        <w:t xml:space="preserve"> Rao, David </w:t>
      </w:r>
      <w:proofErr w:type="spellStart"/>
      <w:r w:rsidRPr="00331362">
        <w:t>Yarowsky</w:t>
      </w:r>
      <w:proofErr w:type="spellEnd"/>
      <w:r w:rsidRPr="00331362">
        <w:t xml:space="preserve">, Abhishek </w:t>
      </w:r>
      <w:proofErr w:type="spellStart"/>
      <w:r w:rsidRPr="00331362">
        <w:t>Shreevats</w:t>
      </w:r>
      <w:proofErr w:type="spellEnd"/>
      <w:r w:rsidRPr="00331362">
        <w:t xml:space="preserve">, and </w:t>
      </w:r>
      <w:proofErr w:type="spellStart"/>
      <w:r w:rsidRPr="00331362">
        <w:t>Manaswi</w:t>
      </w:r>
      <w:proofErr w:type="spellEnd"/>
      <w:r w:rsidRPr="00331362">
        <w:t xml:space="preserve"> Gupta. 2010. Classifying latent user attributes in Twitter. In 2nd International Workshop on Search and Mining </w:t>
      </w:r>
      <w:proofErr w:type="spellStart"/>
      <w:r w:rsidRPr="00331362">
        <w:t>UserGenerated</w:t>
      </w:r>
      <w:proofErr w:type="spellEnd"/>
      <w:r w:rsidRPr="00331362">
        <w:t xml:space="preserve"> Content. ACM.</w:t>
      </w:r>
      <w:r w:rsidR="00D93360" w:rsidRPr="00331362">
        <w:t xml:space="preserve"> </w:t>
      </w:r>
    </w:p>
    <w:p w14:paraId="3BFF958A" w14:textId="4F026589" w:rsidR="0056403F" w:rsidRPr="00331362" w:rsidRDefault="00A1299C" w:rsidP="00331362">
      <w:pPr>
        <w:pStyle w:val="Bibentry"/>
      </w:pPr>
      <w:r w:rsidRPr="00331362">
        <w:t>[</w:t>
      </w:r>
      <w:r w:rsidR="00981E7F" w:rsidRPr="00331362">
        <w:t>6</w:t>
      </w:r>
      <w:r w:rsidR="0056403F" w:rsidRPr="00331362">
        <w:t xml:space="preserve">] </w:t>
      </w:r>
      <w:r w:rsidR="00331362" w:rsidRPr="00331362">
        <w:t xml:space="preserve">  </w:t>
      </w:r>
      <w:r w:rsidR="0056403F" w:rsidRPr="00331362">
        <w:t xml:space="preserve">Burger, J.D., Henderson, J., Kim, G. and </w:t>
      </w:r>
      <w:proofErr w:type="spellStart"/>
      <w:r w:rsidR="0056403F" w:rsidRPr="00331362">
        <w:t>Zarrella</w:t>
      </w:r>
      <w:proofErr w:type="spellEnd"/>
      <w:r w:rsidR="0056403F" w:rsidRPr="00331362">
        <w:t>, G., 2011, July. Discriminating gender on Twitter. In Proceedings of the conference on empirical methods in natural language processing (pp. 1301-1309). Association for Computational Linguistics.</w:t>
      </w:r>
    </w:p>
    <w:p w14:paraId="023C4D5F" w14:textId="766FD6F8" w:rsidR="00B904AC" w:rsidRPr="00D10414" w:rsidRDefault="00E303A6" w:rsidP="00A300C3">
      <w:pPr>
        <w:pStyle w:val="Bibentry"/>
      </w:pPr>
      <w:r>
        <w:t xml:space="preserve"> </w:t>
      </w:r>
    </w:p>
    <w:p w14:paraId="7F2EC8C3" w14:textId="1A83FE85" w:rsidR="006925FB" w:rsidRDefault="006925FB" w:rsidP="006925FB">
      <w:pPr>
        <w:pStyle w:val="Bibentry"/>
        <w:rPr>
          <w:rFonts w:ascii="MS Mincho" w:eastAsia="MS Mincho" w:hAnsi="MS Mincho" w:cs="MS Mincho"/>
        </w:rPr>
      </w:pPr>
      <w:r w:rsidRPr="006925FB">
        <w:t xml:space="preserve"> </w:t>
      </w:r>
      <w:r w:rsidRPr="006925FB">
        <w:rPr>
          <w:rFonts w:ascii="MS Mincho" w:eastAsia="MS Mincho" w:hAnsi="MS Mincho" w:cs="MS Mincho"/>
        </w:rPr>
        <w:t> </w:t>
      </w:r>
    </w:p>
    <w:p w14:paraId="2FFF079C" w14:textId="5CB63F30" w:rsidR="00D10414" w:rsidRPr="006925FB" w:rsidRDefault="00D10414" w:rsidP="006925FB">
      <w:pPr>
        <w:pStyle w:val="Bibentry"/>
      </w:pPr>
    </w:p>
    <w:p w14:paraId="70837BBC" w14:textId="77777777" w:rsidR="006925FB" w:rsidRPr="006925FB" w:rsidRDefault="006925FB" w:rsidP="006925FB">
      <w:pPr>
        <w:pStyle w:val="Bibentry"/>
      </w:pPr>
    </w:p>
    <w:p w14:paraId="614E95F5" w14:textId="1EDBBAB0" w:rsidR="006925FB" w:rsidRPr="005C1C63" w:rsidRDefault="006925FB" w:rsidP="005C1C63">
      <w:pPr>
        <w:pStyle w:val="Bibentry"/>
      </w:pPr>
    </w:p>
    <w:p w14:paraId="66D34B9A" w14:textId="2CE062BD" w:rsidR="005C1C63" w:rsidRDefault="000777B6" w:rsidP="00F12CC0">
      <w:pPr>
        <w:pStyle w:val="Bibentry"/>
      </w:pPr>
      <w:r>
        <w:t xml:space="preserve">Just the Description – Need to position it in the document </w:t>
      </w:r>
    </w:p>
    <w:p w14:paraId="3738B8CA" w14:textId="1615E5D7" w:rsidR="000777B6" w:rsidRDefault="000777B6" w:rsidP="00F12CC0">
      <w:pPr>
        <w:pStyle w:val="Bibentry"/>
      </w:pPr>
    </w:p>
    <w:p w14:paraId="611F3561" w14:textId="2014162E" w:rsidR="000777B6" w:rsidRDefault="000777B6" w:rsidP="00F12CC0">
      <w:pPr>
        <w:pStyle w:val="Bibentry"/>
      </w:pPr>
      <w:r>
        <w:rPr>
          <w:noProof/>
          <w14:ligatures w14:val="none"/>
        </w:rPr>
        <w:lastRenderedPageBreak/>
        <w:drawing>
          <wp:inline distT="0" distB="0" distL="0" distR="0" wp14:anchorId="5897E5A0" wp14:editId="285355EC">
            <wp:extent cx="3048000" cy="180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11-29_14h27_09.png"/>
                    <pic:cNvPicPr/>
                  </pic:nvPicPr>
                  <pic:blipFill>
                    <a:blip r:embed="rId30"/>
                    <a:stretch>
                      <a:fillRect/>
                    </a:stretch>
                  </pic:blipFill>
                  <pic:spPr>
                    <a:xfrm>
                      <a:off x="0" y="0"/>
                      <a:ext cx="3048000" cy="1803400"/>
                    </a:xfrm>
                    <a:prstGeom prst="rect">
                      <a:avLst/>
                    </a:prstGeom>
                  </pic:spPr>
                </pic:pic>
              </a:graphicData>
            </a:graphic>
          </wp:inline>
        </w:drawing>
      </w:r>
    </w:p>
    <w:p w14:paraId="3DA39537" w14:textId="4C244C17" w:rsidR="000777B6" w:rsidRDefault="000777B6" w:rsidP="00F12CC0">
      <w:pPr>
        <w:pStyle w:val="Bibentry"/>
      </w:pPr>
    </w:p>
    <w:p w14:paraId="2787D9A9" w14:textId="40C88B79" w:rsidR="000777B6" w:rsidRDefault="000777B6" w:rsidP="00F12CC0">
      <w:pPr>
        <w:pStyle w:val="Bibentry"/>
      </w:pPr>
      <w:r>
        <w:t xml:space="preserve">Fig – Classifier Accuracy across training set </w:t>
      </w:r>
    </w:p>
    <w:p w14:paraId="689B7493" w14:textId="2ED42084" w:rsidR="000777B6" w:rsidRDefault="000777B6" w:rsidP="00F12CC0">
      <w:pPr>
        <w:pStyle w:val="Bibentry"/>
      </w:pPr>
    </w:p>
    <w:p w14:paraId="1AF03E20" w14:textId="7F7CFB6C" w:rsidR="000777B6" w:rsidRPr="000777B6" w:rsidRDefault="000777B6" w:rsidP="00F12CC0">
      <w:pPr>
        <w:pStyle w:val="Bibentry"/>
      </w:pPr>
      <w:r>
        <w:t xml:space="preserve">We used three different classifiers. Logistic regression, naive Bayes and multinomial Bayes classifier.  The graph above shows the results achieved when running the model on both the training and the testing set.  </w:t>
      </w:r>
      <w:r w:rsidR="002F29C0">
        <w:t xml:space="preserve">It was observed that a maximum accuracy of 64.83 % was achieved using the naive Bayes classifier. </w:t>
      </w:r>
    </w:p>
    <w:p w14:paraId="3D9B7936" w14:textId="28639883" w:rsidR="007864D9" w:rsidRDefault="007864D9" w:rsidP="00D341FA">
      <w:pPr>
        <w:pStyle w:val="Bibentry"/>
      </w:pPr>
    </w:p>
    <w:p w14:paraId="0FDE9490" w14:textId="68F609EA" w:rsidR="002F29C0" w:rsidRDefault="002F29C0" w:rsidP="00D341FA">
      <w:pPr>
        <w:pStyle w:val="Bibentry"/>
      </w:pPr>
    </w:p>
    <w:p w14:paraId="41E7394A" w14:textId="27B5A97F" w:rsidR="002F29C0" w:rsidRPr="00586A35" w:rsidRDefault="002F29C0" w:rsidP="00D341FA">
      <w:pPr>
        <w:pStyle w:val="Bibentry"/>
      </w:pPr>
    </w:p>
    <w:p w14:paraId="0B4A972F" w14:textId="77777777" w:rsidR="002F29C0" w:rsidRDefault="002F29C0" w:rsidP="00C14A4F">
      <w:pPr>
        <w:pStyle w:val="MetadataHead"/>
        <w:rPr>
          <w:color w:val="auto"/>
          <w:sz w:val="14"/>
          <w:szCs w:val="14"/>
          <w14:ligatures w14:val="standard"/>
        </w:rPr>
      </w:pPr>
    </w:p>
    <w:p w14:paraId="77C9E52D" w14:textId="77777777" w:rsidR="002F29C0" w:rsidRDefault="002F29C0" w:rsidP="00C14A4F">
      <w:pPr>
        <w:pStyle w:val="MetadataHead"/>
        <w:rPr>
          <w:color w:val="auto"/>
          <w:sz w:val="14"/>
          <w:szCs w:val="14"/>
          <w14:ligatures w14:val="standard"/>
        </w:rPr>
      </w:pPr>
    </w:p>
    <w:p w14:paraId="1085D560" w14:textId="19823087" w:rsidR="00C14A4F" w:rsidRPr="00C14A4F" w:rsidRDefault="002F29C0" w:rsidP="00C14A4F">
      <w:pPr>
        <w:pStyle w:val="MetadataHead"/>
        <w:rPr>
          <w:vanish/>
          <w:color w:val="auto"/>
          <w:sz w:val="14"/>
          <w:szCs w:val="14"/>
          <w14:ligatures w14:val="standard"/>
        </w:rPr>
      </w:pPr>
      <w:r>
        <w:rPr>
          <w:noProof/>
          <w:vanish/>
          <w:color w:val="auto"/>
          <w:sz w:val="14"/>
          <w:szCs w:val="14"/>
        </w:rPr>
        <w:drawing>
          <wp:inline distT="0" distB="0" distL="0" distR="0" wp14:anchorId="328C5D2C" wp14:editId="6504588C">
            <wp:extent cx="3048000" cy="1985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rPr>
        <w:drawing>
          <wp:inline distT="0" distB="0" distL="0" distR="0" wp14:anchorId="3AFB84E4" wp14:editId="461215BC">
            <wp:extent cx="3048000" cy="1985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rPr>
        <w:drawing>
          <wp:inline distT="0" distB="0" distL="0" distR="0" wp14:anchorId="0C869745" wp14:editId="7E54D23D">
            <wp:extent cx="3048000" cy="1985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rPr>
        <w:drawing>
          <wp:inline distT="0" distB="0" distL="0" distR="0" wp14:anchorId="4A7E3921" wp14:editId="265DD586">
            <wp:extent cx="3048000" cy="1985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rPr>
        <w:drawing>
          <wp:inline distT="0" distB="0" distL="0" distR="0" wp14:anchorId="7136C3A4" wp14:editId="7979E725">
            <wp:extent cx="3048000" cy="1985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rPr>
        <w:drawing>
          <wp:inline distT="0" distB="0" distL="0" distR="0" wp14:anchorId="6566D04D" wp14:editId="43B82718">
            <wp:extent cx="3048000" cy="1985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cleanData.png"/>
                    <pic:cNvPicPr/>
                  </pic:nvPicPr>
                  <pic:blipFill>
                    <a:blip r:embed="rId31"/>
                    <a:stretch>
                      <a:fillRect/>
                    </a:stretch>
                  </pic:blipFill>
                  <pic:spPr>
                    <a:xfrm>
                      <a:off x="0" y="0"/>
                      <a:ext cx="3048000" cy="1985645"/>
                    </a:xfrm>
                    <a:prstGeom prst="rect">
                      <a:avLst/>
                    </a:prstGeom>
                  </pic:spPr>
                </pic:pic>
              </a:graphicData>
            </a:graphic>
          </wp:inline>
        </w:drawing>
      </w:r>
      <w:r w:rsidR="00C14A4F" w:rsidRPr="00C14A4F">
        <w:rPr>
          <w:vanish/>
          <w:color w:val="auto"/>
          <w:sz w:val="14"/>
          <w:szCs w:val="14"/>
          <w14:ligatures w14:val="standard"/>
        </w:rPr>
        <w:t>Conference Name:ACM Woodstock conference</w:t>
      </w:r>
    </w:p>
    <w:p w14:paraId="795785A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DAF90A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34DB5B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174196F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4A490E8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6FBFC6A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B3504E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C0A051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1771D77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0562B13E"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7F94A9" w14:textId="77777777" w:rsidR="00D70777" w:rsidRDefault="00D70777">
      <w:r>
        <w:separator/>
      </w:r>
    </w:p>
  </w:endnote>
  <w:endnote w:type="continuationSeparator" w:id="0">
    <w:p w14:paraId="766B7D84" w14:textId="77777777" w:rsidR="00D70777" w:rsidRDefault="00D70777">
      <w:r>
        <w:continuationSeparator/>
      </w:r>
    </w:p>
  </w:endnote>
  <w:endnote w:type="continuationNotice" w:id="1">
    <w:p w14:paraId="6C793BEE" w14:textId="77777777" w:rsidR="00D70777" w:rsidRDefault="00D70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00000003" w:usb1="00000000" w:usb2="00000000" w:usb3="00000000" w:csb0="00000001"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1EC22" w14:textId="77777777" w:rsidR="005F07F1" w:rsidRPr="00586A35" w:rsidRDefault="005F07F1" w:rsidP="00586A35">
    <w:pPr>
      <w:pStyle w:val="Footer"/>
      <w:rPr>
        <w:rStyle w:val="PageNumber"/>
        <w:rFonts w:ascii="Linux Biolinum" w:hAnsi="Linux Biolinum" w:cs="Linux Biolinum"/>
      </w:rPr>
    </w:pPr>
  </w:p>
  <w:p w14:paraId="2A4C78D8" w14:textId="77777777" w:rsidR="005F07F1" w:rsidRPr="00586A35" w:rsidRDefault="005F07F1"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BFC31" w14:textId="77777777" w:rsidR="005F07F1" w:rsidRPr="00586A35" w:rsidRDefault="005F07F1">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4928C" w14:textId="77777777" w:rsidR="00365EB7" w:rsidRDefault="00365E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2F39F" w14:textId="77777777" w:rsidR="004316D2" w:rsidRPr="00586A35" w:rsidRDefault="004316D2" w:rsidP="00586A35">
    <w:pPr>
      <w:pStyle w:val="Footer"/>
      <w:rPr>
        <w:rStyle w:val="PageNumber"/>
        <w:rFonts w:ascii="Linux Biolinum" w:hAnsi="Linux Biolinum" w:cs="Linux Biolinum"/>
      </w:rPr>
    </w:pPr>
  </w:p>
  <w:p w14:paraId="4CC900E3" w14:textId="77777777" w:rsidR="004316D2" w:rsidRPr="00586A35" w:rsidRDefault="004316D2" w:rsidP="00586A35">
    <w:pPr>
      <w:pStyle w:val="Footer"/>
      <w:ind w:right="360"/>
      <w:rPr>
        <w:rFonts w:ascii="Linux Biolinum" w:hAnsi="Linux Biolinum" w:cs="Linux Biolinum"/>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421DC" w14:textId="77777777" w:rsidR="004316D2" w:rsidRPr="00586A35" w:rsidRDefault="004316D2">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579EB8" w14:textId="77777777" w:rsidR="00D70777" w:rsidRDefault="00D70777">
      <w:r>
        <w:separator/>
      </w:r>
    </w:p>
  </w:footnote>
  <w:footnote w:type="continuationSeparator" w:id="0">
    <w:p w14:paraId="5AAC2AA8" w14:textId="77777777" w:rsidR="00D70777" w:rsidRDefault="00D70777">
      <w:r>
        <w:continuationSeparator/>
      </w:r>
    </w:p>
  </w:footnote>
  <w:footnote w:type="continuationNotice" w:id="1">
    <w:p w14:paraId="4119AD47" w14:textId="77777777" w:rsidR="00D70777" w:rsidRDefault="00D70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5F07F1" w:rsidRPr="00586A35" w14:paraId="55CCFB1D" w14:textId="77777777" w:rsidTr="00586A35">
      <w:tc>
        <w:tcPr>
          <w:tcW w:w="2500" w:type="pct"/>
          <w:vAlign w:val="center"/>
        </w:tcPr>
        <w:p w14:paraId="515A4759" w14:textId="77777777" w:rsidR="005F07F1" w:rsidRPr="00586A35" w:rsidRDefault="005F07F1" w:rsidP="00586A35">
          <w:pPr>
            <w:pStyle w:val="Header"/>
            <w:tabs>
              <w:tab w:val="clear" w:pos="4320"/>
              <w:tab w:val="clear" w:pos="8640"/>
            </w:tabs>
            <w:jc w:val="left"/>
            <w:rPr>
              <w:rFonts w:ascii="Linux Biolinum" w:hAnsi="Linux Biolinum" w:cs="Linux Biolinum"/>
            </w:rPr>
          </w:pPr>
        </w:p>
      </w:tc>
      <w:tc>
        <w:tcPr>
          <w:tcW w:w="2500" w:type="pct"/>
          <w:vAlign w:val="center"/>
        </w:tcPr>
        <w:p w14:paraId="0F6FF9C0" w14:textId="77777777" w:rsidR="005F07F1" w:rsidRPr="00586A35" w:rsidRDefault="005F07F1" w:rsidP="00586A35">
          <w:pPr>
            <w:pStyle w:val="Header"/>
            <w:tabs>
              <w:tab w:val="clear" w:pos="4320"/>
              <w:tab w:val="clear" w:pos="8640"/>
            </w:tabs>
            <w:jc w:val="right"/>
            <w:rPr>
              <w:rFonts w:ascii="Linux Biolinum" w:hAnsi="Linux Biolinum" w:cs="Linux Biolinum"/>
            </w:rPr>
          </w:pPr>
        </w:p>
      </w:tc>
    </w:tr>
  </w:tbl>
  <w:p w14:paraId="33CA6280" w14:textId="77777777" w:rsidR="005F07F1" w:rsidRPr="00586A35" w:rsidRDefault="005F07F1"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5F07F1" w:rsidRPr="00586A35" w14:paraId="15280C9C" w14:textId="77777777" w:rsidTr="00586A35">
      <w:tc>
        <w:tcPr>
          <w:tcW w:w="2500" w:type="pct"/>
          <w:vAlign w:val="center"/>
        </w:tcPr>
        <w:p w14:paraId="665F159B" w14:textId="77777777" w:rsidR="005F07F1" w:rsidRPr="00586A35" w:rsidRDefault="005F07F1"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68CCD584" w14:textId="77777777" w:rsidR="005F07F1" w:rsidRPr="00586A35" w:rsidRDefault="005F07F1"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 xml:space="preserve">WOODSTOCK’18, </w:t>
          </w:r>
          <w:proofErr w:type="gramStart"/>
          <w:r w:rsidRPr="00586A35">
            <w:rPr>
              <w:rFonts w:ascii="Linux Biolinum" w:hAnsi="Linux Biolinum" w:cs="Linux Biolinum"/>
            </w:rPr>
            <w:t>June,</w:t>
          </w:r>
          <w:proofErr w:type="gramEnd"/>
          <w:r w:rsidRPr="00586A35">
            <w:rPr>
              <w:rFonts w:ascii="Linux Biolinum" w:hAnsi="Linux Biolinum" w:cs="Linux Biolinum"/>
            </w:rPr>
            <w:t xml:space="preserve"> 2018, El Paso, Texas USA</w:t>
          </w:r>
        </w:p>
      </w:tc>
    </w:tr>
  </w:tbl>
  <w:p w14:paraId="3C78867A" w14:textId="77777777" w:rsidR="005F07F1" w:rsidRPr="00586A35" w:rsidRDefault="005F07F1"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AD380" w14:textId="77777777" w:rsidR="00365EB7" w:rsidRDefault="00365EB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0E6B8" w14:textId="51889844" w:rsidR="004316D2" w:rsidRPr="00586A35" w:rsidRDefault="00FD25E8" w:rsidP="00586A35">
    <w:pPr>
      <w:pStyle w:val="Header"/>
    </w:pPr>
    <w:r>
      <w:rPr>
        <w:rFonts w:ascii="Linux Biolinum" w:hAnsi="Linux Biolinum" w:cs="Linux Biolinum"/>
      </w:rPr>
      <w:t>Twitter Users Gender Prediction</w:t>
    </w:r>
    <w:r>
      <w:ptab w:relativeTo="margin" w:alignment="center" w:leader="none"/>
    </w:r>
    <w:r>
      <w:ptab w:relativeTo="margin" w:alignment="right" w:leader="none"/>
    </w:r>
    <w:r w:rsidRPr="00FD25E8">
      <w:rPr>
        <w:rFonts w:ascii="Linux Biolinum" w:hAnsi="Linux Biolinum" w:cs="Linux Biolinum"/>
      </w:rPr>
      <w:t xml:space="preserve"> </w:t>
    </w: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4316D2" w:rsidRPr="00586A35" w14:paraId="284C466C" w14:textId="77777777" w:rsidTr="00586A35">
      <w:tc>
        <w:tcPr>
          <w:tcW w:w="2500" w:type="pct"/>
          <w:vAlign w:val="center"/>
        </w:tcPr>
        <w:p w14:paraId="3B31AA7F" w14:textId="578FC442" w:rsidR="004316D2" w:rsidRPr="00586A35" w:rsidRDefault="00365EB7"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Users Gender Prediction</w:t>
          </w:r>
        </w:p>
      </w:tc>
      <w:tc>
        <w:tcPr>
          <w:tcW w:w="2500" w:type="pct"/>
          <w:vAlign w:val="center"/>
        </w:tcPr>
        <w:p w14:paraId="7B668D6B" w14:textId="25EEB814" w:rsidR="004316D2" w:rsidRPr="00586A35" w:rsidRDefault="00781CAA"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tc>
    </w:tr>
  </w:tbl>
  <w:p w14:paraId="11365D27" w14:textId="77777777" w:rsidR="004316D2" w:rsidRPr="00586A35" w:rsidRDefault="004316D2"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E2D4D86"/>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15:restartNumberingAfterBreak="0">
    <w:nsid w:val="3C75020B"/>
    <w:multiLevelType w:val="hybridMultilevel"/>
    <w:tmpl w:val="DD92C0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0"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15:restartNumberingAfterBreak="0">
    <w:nsid w:val="4EF959D9"/>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9"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0"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3"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6"/>
  </w:num>
  <w:num w:numId="3">
    <w:abstractNumId w:val="11"/>
  </w:num>
  <w:num w:numId="4">
    <w:abstractNumId w:val="31"/>
  </w:num>
  <w:num w:numId="5">
    <w:abstractNumId w:val="22"/>
  </w:num>
  <w:num w:numId="6">
    <w:abstractNumId w:val="17"/>
  </w:num>
  <w:num w:numId="7">
    <w:abstractNumId w:val="29"/>
  </w:num>
  <w:num w:numId="8">
    <w:abstractNumId w:val="25"/>
  </w:num>
  <w:num w:numId="9">
    <w:abstractNumId w:val="28"/>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4"/>
  </w:num>
  <w:num w:numId="21">
    <w:abstractNumId w:val="27"/>
  </w:num>
  <w:num w:numId="22">
    <w:abstractNumId w:val="33"/>
  </w:num>
  <w:num w:numId="23">
    <w:abstractNumId w:val="15"/>
  </w:num>
  <w:num w:numId="24">
    <w:abstractNumId w:val="30"/>
  </w:num>
  <w:num w:numId="25">
    <w:abstractNumId w:val="26"/>
  </w:num>
  <w:num w:numId="26">
    <w:abstractNumId w:val="18"/>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4"/>
  </w:num>
  <w:num w:numId="31">
    <w:abstractNumId w:val="13"/>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0"/>
  </w:num>
  <w:num w:numId="35">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92C"/>
    <w:rsid w:val="000019C1"/>
    <w:rsid w:val="0000598B"/>
    <w:rsid w:val="00005B61"/>
    <w:rsid w:val="000066B1"/>
    <w:rsid w:val="00025547"/>
    <w:rsid w:val="000303A1"/>
    <w:rsid w:val="000358DF"/>
    <w:rsid w:val="00035FAD"/>
    <w:rsid w:val="00041330"/>
    <w:rsid w:val="00045252"/>
    <w:rsid w:val="00047398"/>
    <w:rsid w:val="0004799C"/>
    <w:rsid w:val="00050EEF"/>
    <w:rsid w:val="00052A1A"/>
    <w:rsid w:val="00052C34"/>
    <w:rsid w:val="0005497A"/>
    <w:rsid w:val="00056777"/>
    <w:rsid w:val="00062D29"/>
    <w:rsid w:val="000713CD"/>
    <w:rsid w:val="00072E69"/>
    <w:rsid w:val="0007392C"/>
    <w:rsid w:val="000739F9"/>
    <w:rsid w:val="00077680"/>
    <w:rsid w:val="000777B6"/>
    <w:rsid w:val="00080E27"/>
    <w:rsid w:val="000819C0"/>
    <w:rsid w:val="0008431E"/>
    <w:rsid w:val="00092AB3"/>
    <w:rsid w:val="00094430"/>
    <w:rsid w:val="0009739D"/>
    <w:rsid w:val="000B0764"/>
    <w:rsid w:val="000C050B"/>
    <w:rsid w:val="000C1878"/>
    <w:rsid w:val="000C7B3E"/>
    <w:rsid w:val="000D7EC4"/>
    <w:rsid w:val="000E1169"/>
    <w:rsid w:val="000E118B"/>
    <w:rsid w:val="000E278E"/>
    <w:rsid w:val="000E59B5"/>
    <w:rsid w:val="000E7A87"/>
    <w:rsid w:val="000F6090"/>
    <w:rsid w:val="000F7FFD"/>
    <w:rsid w:val="001041A3"/>
    <w:rsid w:val="0010534D"/>
    <w:rsid w:val="00107600"/>
    <w:rsid w:val="00116C0F"/>
    <w:rsid w:val="001214E3"/>
    <w:rsid w:val="0012508D"/>
    <w:rsid w:val="00125AC6"/>
    <w:rsid w:val="00125CF3"/>
    <w:rsid w:val="00127D30"/>
    <w:rsid w:val="0013113A"/>
    <w:rsid w:val="001314CF"/>
    <w:rsid w:val="00133AB8"/>
    <w:rsid w:val="001363F5"/>
    <w:rsid w:val="00140C02"/>
    <w:rsid w:val="00141A17"/>
    <w:rsid w:val="0014244B"/>
    <w:rsid w:val="00142FEA"/>
    <w:rsid w:val="001453E7"/>
    <w:rsid w:val="00145419"/>
    <w:rsid w:val="00145486"/>
    <w:rsid w:val="0014606D"/>
    <w:rsid w:val="001503F6"/>
    <w:rsid w:val="00152510"/>
    <w:rsid w:val="001566AE"/>
    <w:rsid w:val="00170F2E"/>
    <w:rsid w:val="0017484E"/>
    <w:rsid w:val="001751F7"/>
    <w:rsid w:val="00176DF7"/>
    <w:rsid w:val="00193445"/>
    <w:rsid w:val="001961CD"/>
    <w:rsid w:val="001A06AF"/>
    <w:rsid w:val="001A29EF"/>
    <w:rsid w:val="001A43B1"/>
    <w:rsid w:val="001A6348"/>
    <w:rsid w:val="001A6842"/>
    <w:rsid w:val="001A71BB"/>
    <w:rsid w:val="001B29D6"/>
    <w:rsid w:val="001C3D1D"/>
    <w:rsid w:val="001D00F1"/>
    <w:rsid w:val="001D4D8B"/>
    <w:rsid w:val="001D4F80"/>
    <w:rsid w:val="001D5887"/>
    <w:rsid w:val="001D6C8D"/>
    <w:rsid w:val="001E2720"/>
    <w:rsid w:val="001E71D7"/>
    <w:rsid w:val="001F18A8"/>
    <w:rsid w:val="001F5B59"/>
    <w:rsid w:val="0020055D"/>
    <w:rsid w:val="0020294A"/>
    <w:rsid w:val="002055EE"/>
    <w:rsid w:val="00212248"/>
    <w:rsid w:val="002233F8"/>
    <w:rsid w:val="00245119"/>
    <w:rsid w:val="00250FEF"/>
    <w:rsid w:val="00252596"/>
    <w:rsid w:val="00260403"/>
    <w:rsid w:val="00264B6B"/>
    <w:rsid w:val="00270347"/>
    <w:rsid w:val="0027195D"/>
    <w:rsid w:val="002738DA"/>
    <w:rsid w:val="0027615D"/>
    <w:rsid w:val="00277605"/>
    <w:rsid w:val="0028026C"/>
    <w:rsid w:val="00281698"/>
    <w:rsid w:val="00282789"/>
    <w:rsid w:val="00290DF5"/>
    <w:rsid w:val="00292645"/>
    <w:rsid w:val="0029583F"/>
    <w:rsid w:val="00296D93"/>
    <w:rsid w:val="002A517A"/>
    <w:rsid w:val="002B01E4"/>
    <w:rsid w:val="002B12B6"/>
    <w:rsid w:val="002B1F59"/>
    <w:rsid w:val="002C413E"/>
    <w:rsid w:val="002D26C4"/>
    <w:rsid w:val="002D4F76"/>
    <w:rsid w:val="002D6B86"/>
    <w:rsid w:val="002F069E"/>
    <w:rsid w:val="002F2289"/>
    <w:rsid w:val="002F29C0"/>
    <w:rsid w:val="002F2EB2"/>
    <w:rsid w:val="002F56BC"/>
    <w:rsid w:val="002F5778"/>
    <w:rsid w:val="002F6695"/>
    <w:rsid w:val="00301545"/>
    <w:rsid w:val="00303FAD"/>
    <w:rsid w:val="003057B1"/>
    <w:rsid w:val="00307501"/>
    <w:rsid w:val="00317850"/>
    <w:rsid w:val="00321DDC"/>
    <w:rsid w:val="003274C0"/>
    <w:rsid w:val="0032775A"/>
    <w:rsid w:val="00331362"/>
    <w:rsid w:val="0033342D"/>
    <w:rsid w:val="003342CD"/>
    <w:rsid w:val="00336D12"/>
    <w:rsid w:val="0034235E"/>
    <w:rsid w:val="00356296"/>
    <w:rsid w:val="00357671"/>
    <w:rsid w:val="00365EB7"/>
    <w:rsid w:val="00373175"/>
    <w:rsid w:val="00374C00"/>
    <w:rsid w:val="00374E89"/>
    <w:rsid w:val="003755CF"/>
    <w:rsid w:val="0037572A"/>
    <w:rsid w:val="00376CCC"/>
    <w:rsid w:val="00377688"/>
    <w:rsid w:val="00380137"/>
    <w:rsid w:val="0038080D"/>
    <w:rsid w:val="00383314"/>
    <w:rsid w:val="00390853"/>
    <w:rsid w:val="00392395"/>
    <w:rsid w:val="003936B1"/>
    <w:rsid w:val="00393FF9"/>
    <w:rsid w:val="003944CF"/>
    <w:rsid w:val="003A1ABD"/>
    <w:rsid w:val="003A755B"/>
    <w:rsid w:val="003A7CD7"/>
    <w:rsid w:val="003B1CA3"/>
    <w:rsid w:val="003B44F3"/>
    <w:rsid w:val="003B4CBD"/>
    <w:rsid w:val="003B6914"/>
    <w:rsid w:val="003B7B9D"/>
    <w:rsid w:val="003C3338"/>
    <w:rsid w:val="003C485E"/>
    <w:rsid w:val="003D0DD2"/>
    <w:rsid w:val="003D544B"/>
    <w:rsid w:val="003D7001"/>
    <w:rsid w:val="003E15E2"/>
    <w:rsid w:val="003E2228"/>
    <w:rsid w:val="003E6247"/>
    <w:rsid w:val="003E6E99"/>
    <w:rsid w:val="003E7210"/>
    <w:rsid w:val="003F0DDA"/>
    <w:rsid w:val="003F4297"/>
    <w:rsid w:val="003F5DAE"/>
    <w:rsid w:val="003F5F3D"/>
    <w:rsid w:val="003F7CA2"/>
    <w:rsid w:val="0041040C"/>
    <w:rsid w:val="004128EE"/>
    <w:rsid w:val="00412B68"/>
    <w:rsid w:val="00427C7D"/>
    <w:rsid w:val="004300FD"/>
    <w:rsid w:val="004316D2"/>
    <w:rsid w:val="00431CB0"/>
    <w:rsid w:val="004348CB"/>
    <w:rsid w:val="00440B89"/>
    <w:rsid w:val="0046042C"/>
    <w:rsid w:val="00460466"/>
    <w:rsid w:val="00471284"/>
    <w:rsid w:val="00471F3B"/>
    <w:rsid w:val="004760A8"/>
    <w:rsid w:val="0048106F"/>
    <w:rsid w:val="0048126B"/>
    <w:rsid w:val="004825CE"/>
    <w:rsid w:val="004836A6"/>
    <w:rsid w:val="00492EF4"/>
    <w:rsid w:val="004947C9"/>
    <w:rsid w:val="00495781"/>
    <w:rsid w:val="00497365"/>
    <w:rsid w:val="004A7556"/>
    <w:rsid w:val="004B0BF6"/>
    <w:rsid w:val="004B155F"/>
    <w:rsid w:val="004B4E98"/>
    <w:rsid w:val="004C0B5F"/>
    <w:rsid w:val="004C1EDF"/>
    <w:rsid w:val="004C4697"/>
    <w:rsid w:val="004C49F3"/>
    <w:rsid w:val="004C53CC"/>
    <w:rsid w:val="004C6B2D"/>
    <w:rsid w:val="004C7D54"/>
    <w:rsid w:val="004D2979"/>
    <w:rsid w:val="004F347C"/>
    <w:rsid w:val="004F4877"/>
    <w:rsid w:val="0050103C"/>
    <w:rsid w:val="005041C6"/>
    <w:rsid w:val="00504C8B"/>
    <w:rsid w:val="00506EF6"/>
    <w:rsid w:val="005153AC"/>
    <w:rsid w:val="005160AB"/>
    <w:rsid w:val="00523CD9"/>
    <w:rsid w:val="00527ABE"/>
    <w:rsid w:val="00535CC8"/>
    <w:rsid w:val="00540C55"/>
    <w:rsid w:val="005459AC"/>
    <w:rsid w:val="005465AA"/>
    <w:rsid w:val="00547458"/>
    <w:rsid w:val="00550CAF"/>
    <w:rsid w:val="00551881"/>
    <w:rsid w:val="00552355"/>
    <w:rsid w:val="005528F6"/>
    <w:rsid w:val="0056403F"/>
    <w:rsid w:val="00572C34"/>
    <w:rsid w:val="005807EC"/>
    <w:rsid w:val="005819C5"/>
    <w:rsid w:val="0058578F"/>
    <w:rsid w:val="00586A35"/>
    <w:rsid w:val="005927BE"/>
    <w:rsid w:val="00596082"/>
    <w:rsid w:val="00596F2A"/>
    <w:rsid w:val="005A41EF"/>
    <w:rsid w:val="005A4C2E"/>
    <w:rsid w:val="005A6A5E"/>
    <w:rsid w:val="005B07BC"/>
    <w:rsid w:val="005B2ED3"/>
    <w:rsid w:val="005B493F"/>
    <w:rsid w:val="005C12DF"/>
    <w:rsid w:val="005C1C63"/>
    <w:rsid w:val="005C3336"/>
    <w:rsid w:val="005C3D72"/>
    <w:rsid w:val="005C4DC1"/>
    <w:rsid w:val="005C5E36"/>
    <w:rsid w:val="005D0695"/>
    <w:rsid w:val="005D0CCE"/>
    <w:rsid w:val="005D7E6E"/>
    <w:rsid w:val="005E22A3"/>
    <w:rsid w:val="005E7B14"/>
    <w:rsid w:val="005F07F1"/>
    <w:rsid w:val="005F30FF"/>
    <w:rsid w:val="00607A60"/>
    <w:rsid w:val="0061273A"/>
    <w:rsid w:val="00612C56"/>
    <w:rsid w:val="00612E4E"/>
    <w:rsid w:val="006209A6"/>
    <w:rsid w:val="006317A6"/>
    <w:rsid w:val="0063608B"/>
    <w:rsid w:val="00644AC8"/>
    <w:rsid w:val="00650463"/>
    <w:rsid w:val="006514CD"/>
    <w:rsid w:val="0065275A"/>
    <w:rsid w:val="00654D92"/>
    <w:rsid w:val="00660A05"/>
    <w:rsid w:val="00660A40"/>
    <w:rsid w:val="006651A2"/>
    <w:rsid w:val="00665BAB"/>
    <w:rsid w:val="00666876"/>
    <w:rsid w:val="00670649"/>
    <w:rsid w:val="00675128"/>
    <w:rsid w:val="006925FB"/>
    <w:rsid w:val="0069472B"/>
    <w:rsid w:val="00694749"/>
    <w:rsid w:val="006978B2"/>
    <w:rsid w:val="006A1CE7"/>
    <w:rsid w:val="006A22F6"/>
    <w:rsid w:val="006A29E8"/>
    <w:rsid w:val="006B01CA"/>
    <w:rsid w:val="006B12DC"/>
    <w:rsid w:val="006C4BE3"/>
    <w:rsid w:val="006D0E9B"/>
    <w:rsid w:val="006D2239"/>
    <w:rsid w:val="006E0D12"/>
    <w:rsid w:val="006E4407"/>
    <w:rsid w:val="006E7653"/>
    <w:rsid w:val="006F050A"/>
    <w:rsid w:val="006F0FF6"/>
    <w:rsid w:val="006F1681"/>
    <w:rsid w:val="006F5C32"/>
    <w:rsid w:val="00701FA6"/>
    <w:rsid w:val="0070306F"/>
    <w:rsid w:val="0070473B"/>
    <w:rsid w:val="0070531E"/>
    <w:rsid w:val="007104F6"/>
    <w:rsid w:val="00710D92"/>
    <w:rsid w:val="0071697C"/>
    <w:rsid w:val="00717FB2"/>
    <w:rsid w:val="007229F6"/>
    <w:rsid w:val="007249B2"/>
    <w:rsid w:val="007249CB"/>
    <w:rsid w:val="00725368"/>
    <w:rsid w:val="00727914"/>
    <w:rsid w:val="00727EBD"/>
    <w:rsid w:val="00731CB7"/>
    <w:rsid w:val="00732243"/>
    <w:rsid w:val="00732805"/>
    <w:rsid w:val="0073296D"/>
    <w:rsid w:val="00732D22"/>
    <w:rsid w:val="00736683"/>
    <w:rsid w:val="00743328"/>
    <w:rsid w:val="007451FF"/>
    <w:rsid w:val="00745373"/>
    <w:rsid w:val="00747E69"/>
    <w:rsid w:val="00751EC1"/>
    <w:rsid w:val="00752225"/>
    <w:rsid w:val="00753548"/>
    <w:rsid w:val="00764059"/>
    <w:rsid w:val="007647B0"/>
    <w:rsid w:val="00764B51"/>
    <w:rsid w:val="00765265"/>
    <w:rsid w:val="00773DEE"/>
    <w:rsid w:val="007765E9"/>
    <w:rsid w:val="00776E8D"/>
    <w:rsid w:val="00777836"/>
    <w:rsid w:val="007800CE"/>
    <w:rsid w:val="00780227"/>
    <w:rsid w:val="00781CAA"/>
    <w:rsid w:val="007864D9"/>
    <w:rsid w:val="00793451"/>
    <w:rsid w:val="00793808"/>
    <w:rsid w:val="0079682F"/>
    <w:rsid w:val="00797D60"/>
    <w:rsid w:val="007A0603"/>
    <w:rsid w:val="007A3F4E"/>
    <w:rsid w:val="007A481F"/>
    <w:rsid w:val="007A502C"/>
    <w:rsid w:val="007A579F"/>
    <w:rsid w:val="007A6026"/>
    <w:rsid w:val="007C2402"/>
    <w:rsid w:val="007C29AA"/>
    <w:rsid w:val="007C57E7"/>
    <w:rsid w:val="007D3C28"/>
    <w:rsid w:val="007D4E0A"/>
    <w:rsid w:val="007D68EE"/>
    <w:rsid w:val="007E0B4F"/>
    <w:rsid w:val="007E16C1"/>
    <w:rsid w:val="007E7648"/>
    <w:rsid w:val="007F2D1D"/>
    <w:rsid w:val="00802395"/>
    <w:rsid w:val="00802E06"/>
    <w:rsid w:val="008051C3"/>
    <w:rsid w:val="0080738A"/>
    <w:rsid w:val="0081011D"/>
    <w:rsid w:val="00810CE2"/>
    <w:rsid w:val="00811730"/>
    <w:rsid w:val="00811CF2"/>
    <w:rsid w:val="00811F5A"/>
    <w:rsid w:val="008150D4"/>
    <w:rsid w:val="00823874"/>
    <w:rsid w:val="00824131"/>
    <w:rsid w:val="008313F7"/>
    <w:rsid w:val="00836238"/>
    <w:rsid w:val="0083735E"/>
    <w:rsid w:val="00837CBF"/>
    <w:rsid w:val="00843705"/>
    <w:rsid w:val="00845391"/>
    <w:rsid w:val="00847A31"/>
    <w:rsid w:val="00850D0C"/>
    <w:rsid w:val="0085553A"/>
    <w:rsid w:val="008620FB"/>
    <w:rsid w:val="00871E83"/>
    <w:rsid w:val="00876DCA"/>
    <w:rsid w:val="00880B43"/>
    <w:rsid w:val="00886B6C"/>
    <w:rsid w:val="0089066F"/>
    <w:rsid w:val="00891A1D"/>
    <w:rsid w:val="008949E1"/>
    <w:rsid w:val="008A665A"/>
    <w:rsid w:val="008B0DBE"/>
    <w:rsid w:val="008B1EFD"/>
    <w:rsid w:val="008B4876"/>
    <w:rsid w:val="008B710D"/>
    <w:rsid w:val="008C6E83"/>
    <w:rsid w:val="008C72C9"/>
    <w:rsid w:val="008D2010"/>
    <w:rsid w:val="008D29B5"/>
    <w:rsid w:val="008D3E4A"/>
    <w:rsid w:val="008D4A83"/>
    <w:rsid w:val="008F14E3"/>
    <w:rsid w:val="008F6FB8"/>
    <w:rsid w:val="009010B7"/>
    <w:rsid w:val="009073E1"/>
    <w:rsid w:val="00912C0F"/>
    <w:rsid w:val="0091780B"/>
    <w:rsid w:val="0092209C"/>
    <w:rsid w:val="00922D48"/>
    <w:rsid w:val="0092546C"/>
    <w:rsid w:val="009268B7"/>
    <w:rsid w:val="00926E45"/>
    <w:rsid w:val="00931F2B"/>
    <w:rsid w:val="00932662"/>
    <w:rsid w:val="00934FE1"/>
    <w:rsid w:val="00936367"/>
    <w:rsid w:val="00936F8D"/>
    <w:rsid w:val="0095071A"/>
    <w:rsid w:val="00953DC7"/>
    <w:rsid w:val="00955704"/>
    <w:rsid w:val="009608E6"/>
    <w:rsid w:val="00961588"/>
    <w:rsid w:val="00962503"/>
    <w:rsid w:val="00966299"/>
    <w:rsid w:val="009668DE"/>
    <w:rsid w:val="00967B33"/>
    <w:rsid w:val="00976413"/>
    <w:rsid w:val="009800F5"/>
    <w:rsid w:val="00980715"/>
    <w:rsid w:val="00981E7F"/>
    <w:rsid w:val="00982C4C"/>
    <w:rsid w:val="00986039"/>
    <w:rsid w:val="009923C7"/>
    <w:rsid w:val="00995EC7"/>
    <w:rsid w:val="009978A7"/>
    <w:rsid w:val="009A1F9B"/>
    <w:rsid w:val="009A2DB3"/>
    <w:rsid w:val="009A2F86"/>
    <w:rsid w:val="009B00DC"/>
    <w:rsid w:val="009B2253"/>
    <w:rsid w:val="009B7559"/>
    <w:rsid w:val="009C6C9B"/>
    <w:rsid w:val="009D3C3B"/>
    <w:rsid w:val="009D46EA"/>
    <w:rsid w:val="009D7EFE"/>
    <w:rsid w:val="009E56C5"/>
    <w:rsid w:val="009F2833"/>
    <w:rsid w:val="009F6ABE"/>
    <w:rsid w:val="00A00F9A"/>
    <w:rsid w:val="00A012F5"/>
    <w:rsid w:val="00A102F7"/>
    <w:rsid w:val="00A12291"/>
    <w:rsid w:val="00A1299C"/>
    <w:rsid w:val="00A15152"/>
    <w:rsid w:val="00A154B7"/>
    <w:rsid w:val="00A155F9"/>
    <w:rsid w:val="00A164B7"/>
    <w:rsid w:val="00A21DEF"/>
    <w:rsid w:val="00A300C3"/>
    <w:rsid w:val="00A319FD"/>
    <w:rsid w:val="00A462C6"/>
    <w:rsid w:val="00A53918"/>
    <w:rsid w:val="00A55023"/>
    <w:rsid w:val="00A70E8C"/>
    <w:rsid w:val="00A739CB"/>
    <w:rsid w:val="00A73A53"/>
    <w:rsid w:val="00A75047"/>
    <w:rsid w:val="00A8507F"/>
    <w:rsid w:val="00A91E16"/>
    <w:rsid w:val="00A95518"/>
    <w:rsid w:val="00AA0DA2"/>
    <w:rsid w:val="00AA10C4"/>
    <w:rsid w:val="00AA57D8"/>
    <w:rsid w:val="00AA5BF1"/>
    <w:rsid w:val="00AA6E2B"/>
    <w:rsid w:val="00AB0733"/>
    <w:rsid w:val="00AB21AA"/>
    <w:rsid w:val="00AB2327"/>
    <w:rsid w:val="00AB24EC"/>
    <w:rsid w:val="00AC0074"/>
    <w:rsid w:val="00AC1D02"/>
    <w:rsid w:val="00AC4630"/>
    <w:rsid w:val="00AD00ED"/>
    <w:rsid w:val="00AD0294"/>
    <w:rsid w:val="00AE1E64"/>
    <w:rsid w:val="00AF3B9E"/>
    <w:rsid w:val="00AF76AC"/>
    <w:rsid w:val="00B110D5"/>
    <w:rsid w:val="00B13E4F"/>
    <w:rsid w:val="00B14E51"/>
    <w:rsid w:val="00B15A21"/>
    <w:rsid w:val="00B1638F"/>
    <w:rsid w:val="00B22B6E"/>
    <w:rsid w:val="00B25737"/>
    <w:rsid w:val="00B266A0"/>
    <w:rsid w:val="00B2725A"/>
    <w:rsid w:val="00B33269"/>
    <w:rsid w:val="00B350C9"/>
    <w:rsid w:val="00B3715C"/>
    <w:rsid w:val="00B4052C"/>
    <w:rsid w:val="00B40F27"/>
    <w:rsid w:val="00B41CB4"/>
    <w:rsid w:val="00B43D73"/>
    <w:rsid w:val="00B46551"/>
    <w:rsid w:val="00B517DD"/>
    <w:rsid w:val="00B51DB5"/>
    <w:rsid w:val="00B61445"/>
    <w:rsid w:val="00B61DDD"/>
    <w:rsid w:val="00B623B8"/>
    <w:rsid w:val="00B64DD4"/>
    <w:rsid w:val="00B64F13"/>
    <w:rsid w:val="00B73DEA"/>
    <w:rsid w:val="00B85517"/>
    <w:rsid w:val="00B8704C"/>
    <w:rsid w:val="00B904AC"/>
    <w:rsid w:val="00B91BAB"/>
    <w:rsid w:val="00BA00DF"/>
    <w:rsid w:val="00BA5432"/>
    <w:rsid w:val="00BA7DD8"/>
    <w:rsid w:val="00BB333E"/>
    <w:rsid w:val="00BC1F3A"/>
    <w:rsid w:val="00BC5BDA"/>
    <w:rsid w:val="00BD019E"/>
    <w:rsid w:val="00BD304D"/>
    <w:rsid w:val="00BD61E5"/>
    <w:rsid w:val="00BD793B"/>
    <w:rsid w:val="00BF2BBA"/>
    <w:rsid w:val="00BF3D6B"/>
    <w:rsid w:val="00BF7209"/>
    <w:rsid w:val="00C03DCA"/>
    <w:rsid w:val="00C06212"/>
    <w:rsid w:val="00C1142C"/>
    <w:rsid w:val="00C128FB"/>
    <w:rsid w:val="00C14A4F"/>
    <w:rsid w:val="00C17D32"/>
    <w:rsid w:val="00C271BB"/>
    <w:rsid w:val="00C32613"/>
    <w:rsid w:val="00C41AE1"/>
    <w:rsid w:val="00C44B14"/>
    <w:rsid w:val="00C4538D"/>
    <w:rsid w:val="00C461FF"/>
    <w:rsid w:val="00C47D3A"/>
    <w:rsid w:val="00C50274"/>
    <w:rsid w:val="00C5423E"/>
    <w:rsid w:val="00C72FAB"/>
    <w:rsid w:val="00C73FD3"/>
    <w:rsid w:val="00C822AF"/>
    <w:rsid w:val="00C90428"/>
    <w:rsid w:val="00C9472A"/>
    <w:rsid w:val="00C95C6E"/>
    <w:rsid w:val="00C96C07"/>
    <w:rsid w:val="00CA016B"/>
    <w:rsid w:val="00CA17C5"/>
    <w:rsid w:val="00CA71F8"/>
    <w:rsid w:val="00CB6709"/>
    <w:rsid w:val="00CC2FE0"/>
    <w:rsid w:val="00CD186C"/>
    <w:rsid w:val="00CD4663"/>
    <w:rsid w:val="00CE4F6D"/>
    <w:rsid w:val="00CE5E96"/>
    <w:rsid w:val="00CE752A"/>
    <w:rsid w:val="00CF2B1E"/>
    <w:rsid w:val="00CF39D4"/>
    <w:rsid w:val="00D04103"/>
    <w:rsid w:val="00D04D8B"/>
    <w:rsid w:val="00D079B0"/>
    <w:rsid w:val="00D10414"/>
    <w:rsid w:val="00D13861"/>
    <w:rsid w:val="00D161AB"/>
    <w:rsid w:val="00D24AA4"/>
    <w:rsid w:val="00D31DDE"/>
    <w:rsid w:val="00D31EBA"/>
    <w:rsid w:val="00D341FA"/>
    <w:rsid w:val="00D34435"/>
    <w:rsid w:val="00D47BCC"/>
    <w:rsid w:val="00D658B3"/>
    <w:rsid w:val="00D65B2C"/>
    <w:rsid w:val="00D6663C"/>
    <w:rsid w:val="00D67103"/>
    <w:rsid w:val="00D70777"/>
    <w:rsid w:val="00D70EDE"/>
    <w:rsid w:val="00D72B03"/>
    <w:rsid w:val="00D74468"/>
    <w:rsid w:val="00D9290D"/>
    <w:rsid w:val="00D93360"/>
    <w:rsid w:val="00D958E9"/>
    <w:rsid w:val="00DA2F75"/>
    <w:rsid w:val="00DB5728"/>
    <w:rsid w:val="00DC112E"/>
    <w:rsid w:val="00DC1C49"/>
    <w:rsid w:val="00DC4B20"/>
    <w:rsid w:val="00DC4FC9"/>
    <w:rsid w:val="00DD476E"/>
    <w:rsid w:val="00DD4E71"/>
    <w:rsid w:val="00DD5335"/>
    <w:rsid w:val="00DE21E5"/>
    <w:rsid w:val="00DE7B52"/>
    <w:rsid w:val="00DF0E97"/>
    <w:rsid w:val="00E016B0"/>
    <w:rsid w:val="00E04496"/>
    <w:rsid w:val="00E06614"/>
    <w:rsid w:val="00E13CDC"/>
    <w:rsid w:val="00E21039"/>
    <w:rsid w:val="00E2212F"/>
    <w:rsid w:val="00E238F9"/>
    <w:rsid w:val="00E251D2"/>
    <w:rsid w:val="00E270D5"/>
    <w:rsid w:val="00E27659"/>
    <w:rsid w:val="00E303A6"/>
    <w:rsid w:val="00E320C3"/>
    <w:rsid w:val="00E36BC9"/>
    <w:rsid w:val="00E4751B"/>
    <w:rsid w:val="00E47CB0"/>
    <w:rsid w:val="00E50FF1"/>
    <w:rsid w:val="00E51B27"/>
    <w:rsid w:val="00E65AFF"/>
    <w:rsid w:val="00E71D5C"/>
    <w:rsid w:val="00E83192"/>
    <w:rsid w:val="00E834D5"/>
    <w:rsid w:val="00E83C97"/>
    <w:rsid w:val="00E85BF5"/>
    <w:rsid w:val="00E87E12"/>
    <w:rsid w:val="00E935EC"/>
    <w:rsid w:val="00E943FF"/>
    <w:rsid w:val="00E94BDB"/>
    <w:rsid w:val="00EA18AE"/>
    <w:rsid w:val="00EA33FF"/>
    <w:rsid w:val="00EA66CC"/>
    <w:rsid w:val="00EB0977"/>
    <w:rsid w:val="00EB13C5"/>
    <w:rsid w:val="00EB2E12"/>
    <w:rsid w:val="00EB3F7D"/>
    <w:rsid w:val="00EB49FA"/>
    <w:rsid w:val="00EB5854"/>
    <w:rsid w:val="00EC4D39"/>
    <w:rsid w:val="00EC5E10"/>
    <w:rsid w:val="00EE1740"/>
    <w:rsid w:val="00EE22A0"/>
    <w:rsid w:val="00EF03F0"/>
    <w:rsid w:val="00EF6A06"/>
    <w:rsid w:val="00EF7293"/>
    <w:rsid w:val="00F06E88"/>
    <w:rsid w:val="00F07F37"/>
    <w:rsid w:val="00F12CC0"/>
    <w:rsid w:val="00F13DDE"/>
    <w:rsid w:val="00F22D32"/>
    <w:rsid w:val="00F2664D"/>
    <w:rsid w:val="00F30418"/>
    <w:rsid w:val="00F3215E"/>
    <w:rsid w:val="00F3231F"/>
    <w:rsid w:val="00F35E4D"/>
    <w:rsid w:val="00F41CC2"/>
    <w:rsid w:val="00F44E66"/>
    <w:rsid w:val="00F52D73"/>
    <w:rsid w:val="00F65834"/>
    <w:rsid w:val="00F66B6F"/>
    <w:rsid w:val="00F74DA3"/>
    <w:rsid w:val="00F91DFA"/>
    <w:rsid w:val="00F9460D"/>
    <w:rsid w:val="00F95288"/>
    <w:rsid w:val="00F9791B"/>
    <w:rsid w:val="00FA03B2"/>
    <w:rsid w:val="00FA2E73"/>
    <w:rsid w:val="00FA313D"/>
    <w:rsid w:val="00FB2AFC"/>
    <w:rsid w:val="00FB7A39"/>
    <w:rsid w:val="00FC0E1D"/>
    <w:rsid w:val="00FC431D"/>
    <w:rsid w:val="00FC53DA"/>
    <w:rsid w:val="00FD16A9"/>
    <w:rsid w:val="00FD25E8"/>
    <w:rsid w:val="00FD5635"/>
    <w:rsid w:val="00FD69E0"/>
    <w:rsid w:val="00FD7C30"/>
    <w:rsid w:val="00FE4758"/>
    <w:rsid w:val="00FF004E"/>
    <w:rsid w:val="00FF0E35"/>
    <w:rsid w:val="00FF0F4A"/>
    <w:rsid w:val="00FF4BF9"/>
    <w:rsid w:val="00FF630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7D249E"/>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CD186C"/>
    <w:pPr>
      <w:spacing w:before="120" w:after="80"/>
    </w:pPr>
    <w:rPr>
      <w:rFonts w:ascii="Linux Libertine" w:eastAsiaTheme="minorHAnsi" w:hAnsi="Linux Libertine" w:cs="Linux Libertine"/>
      <w:sz w:val="18"/>
      <w:szCs w:val="18"/>
      <w:lang w:val="en-GB" w:eastAsia="en-US"/>
    </w:rPr>
  </w:style>
  <w:style w:type="character" w:customStyle="1" w:styleId="AbsHeadChar">
    <w:name w:val="AbsHead Char"/>
    <w:basedOn w:val="DefaultParagraphFont"/>
    <w:link w:val="AbsHead"/>
    <w:rsid w:val="00CD186C"/>
    <w:rPr>
      <w:rFonts w:ascii="Linux Libertine" w:eastAsiaTheme="minorHAnsi" w:hAnsi="Linux Libertine" w:cs="Linux Libertine"/>
      <w:sz w:val="18"/>
      <w:szCs w:val="18"/>
      <w:lang w:val="en-GB"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6925FB"/>
    <w:pPr>
      <w:ind w:left="300" w:hanging="300"/>
      <w:jc w:val="both"/>
    </w:pPr>
    <w:rPr>
      <w:rFonts w:ascii="Linux Libertine" w:eastAsiaTheme="minorHAnsi" w:hAnsi="Linux Libertine" w:cs="Linux Libertine"/>
      <w:sz w:val="14"/>
      <w:szCs w:val="22"/>
      <w:lang w:val="en-GB"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BF7209"/>
    <w:pPr>
      <w:jc w:val="center"/>
    </w:pPr>
    <w:rPr>
      <w:rFonts w:cs="Linux Libertine"/>
      <w:szCs w:val="18"/>
      <w:lang w:val="en-GB"/>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UnresolvedMention1">
    <w:name w:val="Unresolved Mention1"/>
    <w:basedOn w:val="DefaultParagraphFont"/>
    <w:rsid w:val="00564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586">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05755602">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72085838">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86437019">
      <w:bodyDiv w:val="1"/>
      <w:marLeft w:val="0"/>
      <w:marRight w:val="0"/>
      <w:marTop w:val="0"/>
      <w:marBottom w:val="0"/>
      <w:divBdr>
        <w:top w:val="none" w:sz="0" w:space="0" w:color="auto"/>
        <w:left w:val="none" w:sz="0" w:space="0" w:color="auto"/>
        <w:bottom w:val="none" w:sz="0" w:space="0" w:color="auto"/>
        <w:right w:val="none" w:sz="0" w:space="0" w:color="auto"/>
      </w:divBdr>
    </w:div>
    <w:div w:id="79714188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73972902">
      <w:bodyDiv w:val="1"/>
      <w:marLeft w:val="0"/>
      <w:marRight w:val="0"/>
      <w:marTop w:val="0"/>
      <w:marBottom w:val="0"/>
      <w:divBdr>
        <w:top w:val="none" w:sz="0" w:space="0" w:color="auto"/>
        <w:left w:val="none" w:sz="0" w:space="0" w:color="auto"/>
        <w:bottom w:val="none" w:sz="0" w:space="0" w:color="auto"/>
        <w:right w:val="none" w:sz="0" w:space="0" w:color="auto"/>
      </w:divBdr>
    </w:div>
    <w:div w:id="1308438005">
      <w:bodyDiv w:val="1"/>
      <w:marLeft w:val="0"/>
      <w:marRight w:val="0"/>
      <w:marTop w:val="0"/>
      <w:marBottom w:val="0"/>
      <w:divBdr>
        <w:top w:val="none" w:sz="0" w:space="0" w:color="auto"/>
        <w:left w:val="none" w:sz="0" w:space="0" w:color="auto"/>
        <w:bottom w:val="none" w:sz="0" w:space="0" w:color="auto"/>
        <w:right w:val="none" w:sz="0" w:space="0" w:color="auto"/>
      </w:divBdr>
    </w:div>
    <w:div w:id="1327174255">
      <w:bodyDiv w:val="1"/>
      <w:marLeft w:val="0"/>
      <w:marRight w:val="0"/>
      <w:marTop w:val="0"/>
      <w:marBottom w:val="0"/>
      <w:divBdr>
        <w:top w:val="none" w:sz="0" w:space="0" w:color="auto"/>
        <w:left w:val="none" w:sz="0" w:space="0" w:color="auto"/>
        <w:bottom w:val="none" w:sz="0" w:space="0" w:color="auto"/>
        <w:right w:val="none" w:sz="0" w:space="0" w:color="auto"/>
      </w:divBdr>
    </w:div>
    <w:div w:id="136000587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820314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487077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5055">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29D9A90-1BA3-3A4D-A982-6047319A6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504</TotalTime>
  <Pages>6</Pages>
  <Words>2105</Words>
  <Characters>11999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14076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Siddharth Tiwari</cp:lastModifiedBy>
  <cp:revision>42</cp:revision>
  <cp:lastPrinted>2018-10-28T22:05:00Z</cp:lastPrinted>
  <dcterms:created xsi:type="dcterms:W3CDTF">2018-10-28T18:58:00Z</dcterms:created>
  <dcterms:modified xsi:type="dcterms:W3CDTF">2018-12-17T00:59:00Z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